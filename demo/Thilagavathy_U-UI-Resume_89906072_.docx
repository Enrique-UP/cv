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5403B7" w:rsidR="00A3185D" w:rsidRDefault="00A3185D" w14:paraId="03EAE0BE" wp14:textId="77777777">
      <w:pPr>
        <w:rPr>
          <w:rFonts w:ascii="Garamond" w:hAnsi="Garamond"/>
          <w:sz w:val="22"/>
          <w:szCs w:val="22"/>
          <w:lang w:val="fr-FR"/>
        </w:rPr>
      </w:pPr>
    </w:p>
    <w:p xmlns:wp14="http://schemas.microsoft.com/office/word/2010/wordml" w:rsidRPr="005403B7" w:rsidR="00B24680" w:rsidRDefault="00B24680" w14:paraId="226BDDAF" wp14:textId="77777777">
      <w:pPr>
        <w:pStyle w:val="Heading2"/>
        <w:pBdr>
          <w:top w:val="single" w:color="auto" w:sz="4" w:space="1"/>
          <w:bottom w:val="single" w:color="auto" w:sz="4" w:space="1"/>
        </w:pBdr>
        <w:jc w:val="center"/>
        <w:rPr>
          <w:rFonts w:ascii="Garamond" w:hAnsi="Garamond"/>
          <w:sz w:val="22"/>
          <w:szCs w:val="22"/>
        </w:rPr>
      </w:pPr>
      <w:r w:rsidRPr="005403B7">
        <w:rPr>
          <w:rFonts w:ascii="Garamond" w:hAnsi="Garamond"/>
          <w:sz w:val="22"/>
          <w:szCs w:val="22"/>
        </w:rPr>
        <w:t>SUMMARY</w:t>
      </w:r>
    </w:p>
    <w:p xmlns:wp14="http://schemas.microsoft.com/office/word/2010/wordml" w:rsidRPr="005403B7" w:rsidR="00C663A1" w:rsidP="00C663A1" w:rsidRDefault="00C663A1" w14:paraId="395C36D3" wp14:textId="77777777">
      <w:pPr>
        <w:rPr>
          <w:rFonts w:ascii="Garamond" w:hAnsi="Garamond" w:cs="Arial"/>
          <w:b/>
          <w:sz w:val="22"/>
          <w:szCs w:val="22"/>
        </w:rPr>
      </w:pPr>
      <w:bookmarkStart w:name="_GoBack" w:id="0"/>
      <w:bookmarkEnd w:id="0"/>
    </w:p>
    <w:p xmlns:wp14="http://schemas.microsoft.com/office/word/2010/wordml" w:rsidRPr="00D81698" w:rsidR="00C663A1" w:rsidP="000313EA" w:rsidRDefault="00D81698" w14:paraId="30E19580" wp14:textId="77777777">
      <w:pPr>
        <w:autoSpaceDN w:val="0"/>
        <w:jc w:val="both"/>
        <w:rPr>
          <w:rFonts w:ascii="Garamond" w:hAnsi="Garamond" w:cstheme="minorHAnsi"/>
          <w:sz w:val="22"/>
          <w:szCs w:val="22"/>
        </w:rPr>
      </w:pPr>
      <w:r w:rsidRPr="00D81698">
        <w:rPr>
          <w:rFonts w:ascii="Garamond" w:hAnsi="Garamond" w:cstheme="minorHAnsi"/>
          <w:sz w:val="22"/>
          <w:szCs w:val="22"/>
        </w:rPr>
        <w:t>P</w:t>
      </w:r>
      <w:r w:rsidRPr="00D81698" w:rsidR="00C663A1">
        <w:rPr>
          <w:rFonts w:ascii="Garamond" w:hAnsi="Garamond" w:cstheme="minorHAnsi"/>
          <w:sz w:val="22"/>
          <w:szCs w:val="22"/>
        </w:rPr>
        <w:t xml:space="preserve">ossess </w:t>
      </w:r>
      <w:r w:rsidR="00C56B0E">
        <w:rPr>
          <w:rFonts w:ascii="Garamond" w:hAnsi="Garamond" w:cstheme="minorHAnsi"/>
          <w:b/>
          <w:sz w:val="22"/>
          <w:szCs w:val="22"/>
        </w:rPr>
        <w:t>1 year 2</w:t>
      </w:r>
      <w:r w:rsidRPr="00D81698" w:rsidR="00FE54FF">
        <w:rPr>
          <w:rFonts w:ascii="Garamond" w:hAnsi="Garamond" w:cstheme="minorHAnsi"/>
          <w:b/>
          <w:sz w:val="22"/>
          <w:szCs w:val="22"/>
        </w:rPr>
        <w:t xml:space="preserve"> months</w:t>
      </w:r>
      <w:r w:rsidRPr="00D81698" w:rsidR="00C663A1">
        <w:rPr>
          <w:rFonts w:ascii="Garamond" w:hAnsi="Garamond" w:cstheme="minorHAnsi"/>
          <w:b/>
          <w:sz w:val="22"/>
          <w:szCs w:val="22"/>
        </w:rPr>
        <w:t xml:space="preserve"> </w:t>
      </w:r>
      <w:r w:rsidRPr="00D81698" w:rsidR="00C663A1">
        <w:rPr>
          <w:rFonts w:ascii="Garamond" w:hAnsi="Garamond" w:cstheme="minorHAnsi"/>
          <w:sz w:val="22"/>
          <w:szCs w:val="22"/>
        </w:rPr>
        <w:t xml:space="preserve">of </w:t>
      </w:r>
      <w:r w:rsidRPr="00D81698" w:rsidR="00FE54FF">
        <w:rPr>
          <w:rFonts w:ascii="Garamond" w:hAnsi="Garamond" w:cstheme="minorHAnsi"/>
          <w:sz w:val="22"/>
          <w:szCs w:val="22"/>
        </w:rPr>
        <w:t>training and hands on</w:t>
      </w:r>
      <w:r w:rsidRPr="00D81698" w:rsidR="00C663A1">
        <w:rPr>
          <w:rFonts w:ascii="Garamond" w:hAnsi="Garamond" w:cstheme="minorHAnsi"/>
          <w:sz w:val="22"/>
          <w:szCs w:val="22"/>
        </w:rPr>
        <w:t xml:space="preserve"> experience </w:t>
      </w:r>
      <w:r w:rsidRPr="00D81698" w:rsidR="008E68C8">
        <w:rPr>
          <w:rFonts w:ascii="Garamond" w:hAnsi="Garamond" w:cstheme="minorHAnsi"/>
          <w:sz w:val="22"/>
          <w:szCs w:val="22"/>
        </w:rPr>
        <w:t xml:space="preserve">in </w:t>
      </w:r>
      <w:r w:rsidRPr="00D81698" w:rsidR="0005189A">
        <w:rPr>
          <w:rFonts w:ascii="Garamond" w:hAnsi="Garamond" w:cstheme="minorHAnsi"/>
          <w:sz w:val="22"/>
          <w:szCs w:val="22"/>
        </w:rPr>
        <w:t>web development</w:t>
      </w:r>
      <w:r w:rsidR="002E30E2">
        <w:rPr>
          <w:rFonts w:ascii="Garamond" w:hAnsi="Garamond" w:cstheme="minorHAnsi"/>
          <w:sz w:val="22"/>
          <w:szCs w:val="22"/>
        </w:rPr>
        <w:t xml:space="preserve">, </w:t>
      </w:r>
      <w:r w:rsidR="00A32E7E">
        <w:rPr>
          <w:rFonts w:ascii="Garamond" w:hAnsi="Garamond" w:cstheme="minorHAnsi"/>
          <w:sz w:val="22"/>
          <w:szCs w:val="22"/>
        </w:rPr>
        <w:t>and</w:t>
      </w:r>
      <w:r w:rsidRPr="00D81698" w:rsidR="00C663A1">
        <w:rPr>
          <w:rFonts w:ascii="Garamond" w:hAnsi="Garamond" w:cstheme="minorHAnsi"/>
          <w:sz w:val="22"/>
          <w:szCs w:val="22"/>
        </w:rPr>
        <w:t xml:space="preserve"> programming expertise in</w:t>
      </w:r>
      <w:r w:rsidRPr="00D81698" w:rsidR="00F908FE">
        <w:rPr>
          <w:rFonts w:ascii="Garamond" w:hAnsi="Garamond" w:cstheme="minorHAnsi"/>
          <w:sz w:val="22"/>
          <w:szCs w:val="22"/>
        </w:rPr>
        <w:t xml:space="preserve"> </w:t>
      </w:r>
      <w:r w:rsidRPr="00D81698" w:rsidR="007F5D75">
        <w:rPr>
          <w:rFonts w:ascii="Garamond" w:hAnsi="Garamond" w:cstheme="minorHAnsi"/>
          <w:b/>
          <w:sz w:val="22"/>
          <w:szCs w:val="22"/>
        </w:rPr>
        <w:t>Angular</w:t>
      </w:r>
      <w:r w:rsidR="007F5D75">
        <w:rPr>
          <w:rFonts w:ascii="Garamond" w:hAnsi="Garamond" w:cstheme="minorHAnsi"/>
          <w:b/>
          <w:sz w:val="22"/>
          <w:szCs w:val="22"/>
        </w:rPr>
        <w:t xml:space="preserve"> </w:t>
      </w:r>
      <w:r w:rsidRPr="00D81698" w:rsidR="00FF34DB">
        <w:rPr>
          <w:rFonts w:ascii="Garamond" w:hAnsi="Garamond" w:cstheme="minorHAnsi"/>
          <w:b/>
          <w:sz w:val="22"/>
          <w:szCs w:val="22"/>
        </w:rPr>
        <w:t>JS, Angular</w:t>
      </w:r>
      <w:r w:rsidR="007F5D75">
        <w:rPr>
          <w:rFonts w:ascii="Garamond" w:hAnsi="Garamond" w:cstheme="minorHAnsi"/>
          <w:b/>
          <w:sz w:val="22"/>
          <w:szCs w:val="22"/>
        </w:rPr>
        <w:t xml:space="preserve"> 2</w:t>
      </w:r>
      <w:r w:rsidR="00FF34DB">
        <w:rPr>
          <w:rFonts w:ascii="Garamond" w:hAnsi="Garamond" w:cstheme="minorHAnsi"/>
          <w:b/>
          <w:sz w:val="22"/>
          <w:szCs w:val="22"/>
        </w:rPr>
        <w:t>,</w:t>
      </w:r>
      <w:r w:rsidRPr="00D81698" w:rsidR="00FF34DB">
        <w:rPr>
          <w:rFonts w:ascii="Garamond" w:hAnsi="Garamond" w:cstheme="minorHAnsi"/>
          <w:b/>
          <w:sz w:val="22"/>
          <w:szCs w:val="22"/>
        </w:rPr>
        <w:t xml:space="preserve"> HTML4</w:t>
      </w:r>
      <w:r w:rsidRPr="00D81698" w:rsidR="00F908FE">
        <w:rPr>
          <w:rFonts w:ascii="Garamond" w:hAnsi="Garamond" w:cstheme="minorHAnsi"/>
          <w:b/>
          <w:sz w:val="22"/>
          <w:szCs w:val="22"/>
        </w:rPr>
        <w:t>, HTML5, jQuery</w:t>
      </w:r>
      <w:r w:rsidRPr="00D81698" w:rsidR="00C67177">
        <w:rPr>
          <w:rFonts w:ascii="Garamond" w:hAnsi="Garamond" w:cstheme="minorHAnsi"/>
          <w:b/>
          <w:sz w:val="22"/>
          <w:szCs w:val="22"/>
        </w:rPr>
        <w:t>,</w:t>
      </w:r>
      <w:r w:rsidR="00B42D77">
        <w:rPr>
          <w:rFonts w:ascii="Garamond" w:hAnsi="Garamond" w:cstheme="minorHAnsi"/>
          <w:b/>
          <w:sz w:val="22"/>
          <w:szCs w:val="22"/>
        </w:rPr>
        <w:t xml:space="preserve"> Accessibility</w:t>
      </w:r>
      <w:r w:rsidRPr="00D81698" w:rsidR="00C67177">
        <w:rPr>
          <w:rFonts w:ascii="Garamond" w:hAnsi="Garamond" w:cstheme="minorHAnsi"/>
          <w:b/>
          <w:sz w:val="22"/>
          <w:szCs w:val="22"/>
        </w:rPr>
        <w:t xml:space="preserve"> </w:t>
      </w:r>
      <w:r w:rsidR="007F5D75">
        <w:rPr>
          <w:rFonts w:ascii="Garamond" w:hAnsi="Garamond" w:cstheme="minorHAnsi"/>
          <w:b/>
          <w:sz w:val="22"/>
          <w:szCs w:val="22"/>
        </w:rPr>
        <w:t xml:space="preserve">and </w:t>
      </w:r>
      <w:r w:rsidRPr="00D81698" w:rsidR="00C625CE">
        <w:rPr>
          <w:rFonts w:ascii="Garamond" w:hAnsi="Garamond" w:cstheme="minorHAnsi"/>
          <w:b/>
          <w:sz w:val="22"/>
          <w:szCs w:val="22"/>
        </w:rPr>
        <w:t>JavaScript</w:t>
      </w:r>
      <w:r w:rsidRPr="00D81698" w:rsidR="00C67177">
        <w:rPr>
          <w:rFonts w:ascii="Garamond" w:hAnsi="Garamond" w:cstheme="minorHAnsi"/>
          <w:sz w:val="22"/>
          <w:szCs w:val="22"/>
        </w:rPr>
        <w:t>.</w:t>
      </w:r>
      <w:r w:rsidRPr="00D81698" w:rsidR="00C625CE">
        <w:rPr>
          <w:rFonts w:ascii="Garamond" w:hAnsi="Garamond" w:cstheme="minorHAnsi"/>
          <w:sz w:val="22"/>
          <w:szCs w:val="22"/>
        </w:rPr>
        <w:t xml:space="preserve"> </w:t>
      </w:r>
    </w:p>
    <w:p xmlns:wp14="http://schemas.microsoft.com/office/word/2010/wordml" w:rsidRPr="00D81698" w:rsidR="000313EA" w:rsidP="000313EA" w:rsidRDefault="000313EA" w14:paraId="1CFF6563" wp14:textId="77777777">
      <w:pPr>
        <w:autoSpaceDN w:val="0"/>
        <w:jc w:val="both"/>
        <w:rPr>
          <w:rFonts w:ascii="Garamond" w:hAnsi="Garamond" w:cstheme="minorHAnsi"/>
          <w:sz w:val="22"/>
          <w:szCs w:val="22"/>
        </w:rPr>
      </w:pPr>
    </w:p>
    <w:p xmlns:wp14="http://schemas.microsoft.com/office/word/2010/wordml" w:rsidR="00B24680" w:rsidP="00433EBB" w:rsidRDefault="00A32E7E" w14:paraId="2A052E7B" wp14:textId="77777777">
      <w:pPr>
        <w:pStyle w:val="ListParagraph"/>
        <w:spacing w:line="240" w:lineRule="auto"/>
        <w:ind w:left="0"/>
        <w:rPr>
          <w:rFonts w:ascii="Garamond" w:hAnsi="Garamond"/>
          <w:b/>
        </w:rPr>
      </w:pPr>
      <w:r w:rsidRPr="00D81698">
        <w:rPr>
          <w:rFonts w:ascii="Garamond" w:hAnsi="Garamond" w:cstheme="minorHAnsi"/>
          <w:color w:val="000000"/>
          <w:szCs w:val="22"/>
        </w:rPr>
        <w:t>In recent</w:t>
      </w:r>
      <w:r w:rsidRPr="00D81698" w:rsidR="00C663A1">
        <w:rPr>
          <w:rFonts w:ascii="Garamond" w:hAnsi="Garamond" w:cstheme="minorHAnsi"/>
          <w:color w:val="000000"/>
          <w:szCs w:val="22"/>
        </w:rPr>
        <w:t xml:space="preserve"> </w:t>
      </w:r>
      <w:r w:rsidR="007F5D75">
        <w:rPr>
          <w:rFonts w:ascii="Garamond" w:hAnsi="Garamond" w:cstheme="minorHAnsi"/>
          <w:color w:val="000000"/>
          <w:szCs w:val="22"/>
        </w:rPr>
        <w:t>project</w:t>
      </w:r>
      <w:r w:rsidRPr="00D81698" w:rsidR="00D81698">
        <w:rPr>
          <w:rFonts w:ascii="Garamond" w:hAnsi="Garamond" w:cstheme="minorHAnsi"/>
          <w:color w:val="000000"/>
          <w:szCs w:val="22"/>
        </w:rPr>
        <w:t xml:space="preserve"> which is </w:t>
      </w:r>
      <w:r w:rsidRPr="00D81698" w:rsidR="000C2062">
        <w:rPr>
          <w:rFonts w:ascii="Garamond" w:hAnsi="Garamond" w:cstheme="minorHAnsi"/>
          <w:color w:val="000000"/>
          <w:szCs w:val="22"/>
        </w:rPr>
        <w:t xml:space="preserve">on </w:t>
      </w:r>
      <w:r w:rsidRPr="00D81698" w:rsidR="008D621A">
        <w:rPr>
          <w:rFonts w:ascii="Garamond" w:hAnsi="Garamond"/>
        </w:rPr>
        <w:t xml:space="preserve">designing a web page with </w:t>
      </w:r>
      <w:r w:rsidR="007F5D75">
        <w:rPr>
          <w:rFonts w:ascii="Garamond" w:hAnsi="Garamond"/>
          <w:b/>
        </w:rPr>
        <w:t>Angular 2</w:t>
      </w:r>
      <w:r w:rsidRPr="007F5D75" w:rsidR="00FE54FF">
        <w:rPr>
          <w:rFonts w:ascii="Garamond" w:hAnsi="Garamond"/>
          <w:b/>
        </w:rPr>
        <w:t xml:space="preserve">, </w:t>
      </w:r>
      <w:r w:rsidR="007F5D75">
        <w:rPr>
          <w:rFonts w:ascii="Garamond" w:hAnsi="Garamond"/>
          <w:b/>
        </w:rPr>
        <w:t xml:space="preserve">HTML </w:t>
      </w:r>
      <w:r w:rsidRPr="007F5D75" w:rsidR="007F5D75">
        <w:rPr>
          <w:rFonts w:ascii="Garamond" w:hAnsi="Garamond"/>
          <w:b/>
        </w:rPr>
        <w:t>5</w:t>
      </w:r>
      <w:r w:rsidR="007F5D75">
        <w:rPr>
          <w:rFonts w:ascii="Garamond" w:hAnsi="Garamond"/>
          <w:b/>
        </w:rPr>
        <w:t>,</w:t>
      </w:r>
      <w:r w:rsidRPr="007F5D75" w:rsidR="007F5D75">
        <w:rPr>
          <w:rFonts w:ascii="Garamond" w:hAnsi="Garamond"/>
          <w:b/>
        </w:rPr>
        <w:t xml:space="preserve"> </w:t>
      </w:r>
      <w:r w:rsidR="007F5D75">
        <w:rPr>
          <w:rFonts w:ascii="Garamond" w:hAnsi="Garamond"/>
          <w:b/>
        </w:rPr>
        <w:t>CSS</w:t>
      </w:r>
      <w:r w:rsidRPr="007F5D75" w:rsidR="007F5D75">
        <w:rPr>
          <w:rFonts w:ascii="Garamond" w:hAnsi="Garamond"/>
          <w:b/>
        </w:rPr>
        <w:t xml:space="preserve"> 3 and </w:t>
      </w:r>
      <w:r w:rsidRPr="00D81698" w:rsidR="00FE54FF">
        <w:rPr>
          <w:rFonts w:ascii="Garamond" w:hAnsi="Garamond"/>
          <w:b/>
        </w:rPr>
        <w:t>bootstrap</w:t>
      </w:r>
      <w:r w:rsidRPr="007F5D75" w:rsidR="005114EC">
        <w:rPr>
          <w:rFonts w:ascii="Garamond" w:hAnsi="Garamond"/>
          <w:b/>
        </w:rPr>
        <w:t>.</w:t>
      </w:r>
    </w:p>
    <w:p xmlns:wp14="http://schemas.microsoft.com/office/word/2010/wordml" w:rsidR="00117C4B" w:rsidP="00433EBB" w:rsidRDefault="00117C4B" w14:paraId="6A51CCA9" wp14:textId="77777777">
      <w:pPr>
        <w:pStyle w:val="ListParagraph"/>
        <w:spacing w:line="240" w:lineRule="auto"/>
        <w:ind w:left="0"/>
        <w:rPr>
          <w:rFonts w:ascii="Garamond" w:hAnsi="Garamond"/>
          <w:b/>
        </w:rPr>
      </w:pPr>
    </w:p>
    <w:p xmlns:wp14="http://schemas.microsoft.com/office/word/2010/wordml" w:rsidRPr="00117C4B" w:rsidR="00117C4B" w:rsidP="00433EBB" w:rsidRDefault="00117C4B" w14:paraId="38205AB7" wp14:textId="77777777">
      <w:pPr>
        <w:pStyle w:val="ListParagraph"/>
        <w:spacing w:line="240" w:lineRule="auto"/>
        <w:ind w:left="0"/>
        <w:rPr>
          <w:rFonts w:ascii="Garamond" w:hAnsi="Garamond"/>
        </w:rPr>
      </w:pPr>
      <w:r>
        <w:rPr>
          <w:rFonts w:ascii="Garamond" w:hAnsi="Garamond"/>
        </w:rPr>
        <w:t xml:space="preserve">Interested to work as a full stack developer, </w:t>
      </w:r>
      <w:r w:rsidR="00E7665D">
        <w:rPr>
          <w:rFonts w:ascii="Garamond" w:hAnsi="Garamond"/>
        </w:rPr>
        <w:t xml:space="preserve">in a </w:t>
      </w:r>
      <w:r>
        <w:rPr>
          <w:rFonts w:ascii="Garamond" w:hAnsi="Garamond"/>
        </w:rPr>
        <w:t>learning</w:t>
      </w:r>
      <w:r w:rsidR="00E7665D">
        <w:rPr>
          <w:rFonts w:ascii="Garamond" w:hAnsi="Garamond"/>
        </w:rPr>
        <w:t xml:space="preserve"> face with PHP and ASP.Net.</w:t>
      </w:r>
    </w:p>
    <w:p xmlns:wp14="http://schemas.microsoft.com/office/word/2010/wordml" w:rsidRPr="007F5D75" w:rsidR="00723EF2" w:rsidRDefault="00723EF2" w14:paraId="57FEB9C5" wp14:textId="77777777">
      <w:pPr>
        <w:rPr>
          <w:rFonts w:ascii="Garamond" w:hAnsi="Garamond"/>
          <w:b/>
          <w:sz w:val="22"/>
        </w:rPr>
      </w:pPr>
    </w:p>
    <w:p xmlns:wp14="http://schemas.microsoft.com/office/word/2010/wordml" w:rsidRPr="005403B7" w:rsidR="00723EF2" w:rsidRDefault="00723EF2" w14:paraId="7D51AA5E" wp14:textId="77777777">
      <w:pPr>
        <w:rPr>
          <w:rFonts w:ascii="Garamond" w:hAnsi="Garamond"/>
          <w:color w:val="000000"/>
          <w:sz w:val="22"/>
          <w:szCs w:val="22"/>
        </w:rPr>
      </w:pPr>
    </w:p>
    <w:p xmlns:wp14="http://schemas.microsoft.com/office/word/2010/wordml" w:rsidRPr="005403B7" w:rsidR="00B24680" w:rsidP="00BD216E" w:rsidRDefault="00B24680" w14:paraId="5469C8CF" wp14:textId="77777777">
      <w:pPr>
        <w:pStyle w:val="Heading2"/>
        <w:pBdr>
          <w:top w:val="single" w:color="auto" w:sz="4" w:space="1"/>
          <w:bottom w:val="single" w:color="auto" w:sz="4" w:space="1"/>
        </w:pBdr>
        <w:jc w:val="center"/>
        <w:rPr>
          <w:rFonts w:ascii="Garamond" w:hAnsi="Garamond"/>
          <w:sz w:val="22"/>
          <w:szCs w:val="22"/>
        </w:rPr>
      </w:pPr>
      <w:r w:rsidRPr="005403B7">
        <w:rPr>
          <w:rFonts w:ascii="Garamond" w:hAnsi="Garamond"/>
          <w:sz w:val="22"/>
          <w:szCs w:val="22"/>
        </w:rPr>
        <w:t>TECHNICAL SKILLS</w:t>
      </w:r>
    </w:p>
    <w:p xmlns:wp14="http://schemas.microsoft.com/office/word/2010/wordml" w:rsidR="00D80AB8" w:rsidP="00D80AB8" w:rsidRDefault="00D80AB8" w14:paraId="4348881F" wp14:textId="77777777">
      <w:pPr>
        <w:ind w:left="360"/>
        <w:rPr>
          <w:rFonts w:ascii="Garamond" w:hAnsi="Garamond" w:cstheme="minorHAnsi"/>
          <w:sz w:val="22"/>
          <w:szCs w:val="22"/>
        </w:rPr>
      </w:pPr>
    </w:p>
    <w:p xmlns:wp14="http://schemas.microsoft.com/office/word/2010/wordml" w:rsidRPr="005403B7" w:rsidR="00D80AB8" w:rsidP="00D80AB8" w:rsidRDefault="00D80AB8" w14:paraId="29B0FB2D" wp14:textId="77777777">
      <w:pPr>
        <w:ind w:left="360"/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 xml:space="preserve">Languages </w:t>
      </w:r>
      <w:r w:rsidR="00117C4B">
        <w:rPr>
          <w:rFonts w:ascii="Garamond" w:hAnsi="Garamond" w:cstheme="minorHAnsi"/>
          <w:sz w:val="22"/>
          <w:szCs w:val="22"/>
        </w:rPr>
        <w:t>–</w:t>
      </w:r>
      <w:r w:rsidRPr="005403B7">
        <w:rPr>
          <w:rFonts w:ascii="Garamond" w:hAnsi="Garamond" w:cstheme="minorHAnsi"/>
          <w:sz w:val="22"/>
          <w:szCs w:val="22"/>
        </w:rPr>
        <w:t xml:space="preserve"> </w:t>
      </w:r>
      <w:r w:rsidR="00117C4B">
        <w:rPr>
          <w:rFonts w:ascii="Garamond" w:hAnsi="Garamond" w:cstheme="minorHAnsi"/>
          <w:sz w:val="22"/>
          <w:szCs w:val="22"/>
        </w:rPr>
        <w:t>C, Java, SQL, HTML4</w:t>
      </w:r>
      <w:r>
        <w:rPr>
          <w:rFonts w:ascii="Garamond" w:hAnsi="Garamond" w:cstheme="minorHAnsi"/>
          <w:sz w:val="22"/>
          <w:szCs w:val="22"/>
        </w:rPr>
        <w:t>, HTML</w:t>
      </w:r>
      <w:r w:rsidRPr="005403B7">
        <w:rPr>
          <w:rFonts w:ascii="Garamond" w:hAnsi="Garamond" w:cstheme="minorHAnsi"/>
          <w:sz w:val="22"/>
          <w:szCs w:val="22"/>
        </w:rPr>
        <w:t>5,</w:t>
      </w:r>
      <w:r>
        <w:rPr>
          <w:rFonts w:ascii="Garamond" w:hAnsi="Garamond" w:cstheme="minorHAnsi"/>
          <w:sz w:val="22"/>
          <w:szCs w:val="22"/>
        </w:rPr>
        <w:t xml:space="preserve"> </w:t>
      </w:r>
      <w:r w:rsidRPr="005403B7">
        <w:rPr>
          <w:rFonts w:ascii="Garamond" w:hAnsi="Garamond" w:cstheme="minorHAnsi"/>
          <w:sz w:val="22"/>
          <w:szCs w:val="22"/>
        </w:rPr>
        <w:t>JavaScript</w:t>
      </w:r>
      <w:r>
        <w:rPr>
          <w:rFonts w:ascii="Garamond" w:hAnsi="Garamond" w:cstheme="minorHAnsi"/>
          <w:sz w:val="22"/>
          <w:szCs w:val="22"/>
        </w:rPr>
        <w:t>, CSS2, CSS3</w:t>
      </w:r>
      <w:r w:rsidR="00117C4B">
        <w:rPr>
          <w:rFonts w:ascii="Garamond" w:hAnsi="Garamond" w:cstheme="minorHAnsi"/>
          <w:sz w:val="22"/>
          <w:szCs w:val="22"/>
        </w:rPr>
        <w:t>.</w:t>
      </w:r>
    </w:p>
    <w:p xmlns:wp14="http://schemas.microsoft.com/office/word/2010/wordml" w:rsidRPr="005403B7" w:rsidR="00D80AB8" w:rsidP="00D80AB8" w:rsidRDefault="00D80AB8" w14:paraId="396A8CD0" wp14:textId="77777777">
      <w:pPr>
        <w:ind w:left="360"/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>Frameworks: Angular</w:t>
      </w:r>
      <w:r w:rsidR="00A32E7E">
        <w:rPr>
          <w:rFonts w:ascii="Garamond" w:hAnsi="Garamond" w:cstheme="minorHAnsi"/>
          <w:sz w:val="22"/>
          <w:szCs w:val="22"/>
        </w:rPr>
        <w:t xml:space="preserve"> </w:t>
      </w:r>
      <w:r w:rsidR="00F6771C">
        <w:rPr>
          <w:rFonts w:ascii="Garamond" w:hAnsi="Garamond" w:cstheme="minorHAnsi"/>
          <w:sz w:val="22"/>
          <w:szCs w:val="22"/>
        </w:rPr>
        <w:t>JS, Angular</w:t>
      </w:r>
      <w:r w:rsidR="00A32E7E">
        <w:rPr>
          <w:rFonts w:ascii="Garamond" w:hAnsi="Garamond" w:cstheme="minorHAnsi"/>
          <w:sz w:val="22"/>
          <w:szCs w:val="22"/>
        </w:rPr>
        <w:t xml:space="preserve"> </w:t>
      </w:r>
      <w:r w:rsidR="00F6771C">
        <w:rPr>
          <w:rFonts w:ascii="Garamond" w:hAnsi="Garamond" w:cstheme="minorHAnsi"/>
          <w:sz w:val="22"/>
          <w:szCs w:val="22"/>
        </w:rPr>
        <w:t>2, jQuery</w:t>
      </w:r>
    </w:p>
    <w:p xmlns:wp14="http://schemas.microsoft.com/office/word/2010/wordml" w:rsidR="00D80AB8" w:rsidP="00D80AB8" w:rsidRDefault="00D80AB8" w14:paraId="16A98332" wp14:textId="77777777">
      <w:pPr>
        <w:ind w:left="360"/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Development Tools –Notepad++</w:t>
      </w:r>
      <w:r>
        <w:rPr>
          <w:rFonts w:ascii="Garamond" w:hAnsi="Garamond" w:cstheme="minorHAnsi"/>
          <w:sz w:val="22"/>
          <w:szCs w:val="22"/>
        </w:rPr>
        <w:t>, Sublime,</w:t>
      </w:r>
      <w:r w:rsidR="00C30B8F">
        <w:rPr>
          <w:rFonts w:ascii="Garamond" w:hAnsi="Garamond" w:cstheme="minorHAnsi"/>
          <w:sz w:val="22"/>
          <w:szCs w:val="22"/>
        </w:rPr>
        <w:t xml:space="preserve"> </w:t>
      </w:r>
      <w:r>
        <w:rPr>
          <w:rFonts w:ascii="Garamond" w:hAnsi="Garamond" w:cstheme="minorHAnsi"/>
          <w:sz w:val="22"/>
          <w:szCs w:val="22"/>
        </w:rPr>
        <w:t>Brackets</w:t>
      </w:r>
      <w:r w:rsidR="00B42D77">
        <w:rPr>
          <w:rFonts w:ascii="Garamond" w:hAnsi="Garamond" w:cstheme="minorHAnsi"/>
          <w:sz w:val="22"/>
          <w:szCs w:val="22"/>
        </w:rPr>
        <w:t>, NVDA,</w:t>
      </w:r>
      <w:r w:rsidRPr="00B42D77" w:rsidR="00B42D77">
        <w:rPr>
          <w:rFonts w:ascii="Garamond" w:hAnsi="Garamond" w:cstheme="minorHAnsi"/>
          <w:sz w:val="22"/>
          <w:szCs w:val="22"/>
        </w:rPr>
        <w:t xml:space="preserve"> </w:t>
      </w:r>
      <w:r w:rsidR="009D15DE">
        <w:rPr>
          <w:rFonts w:ascii="Garamond" w:hAnsi="Garamond" w:cstheme="minorHAnsi"/>
          <w:sz w:val="22"/>
          <w:szCs w:val="22"/>
        </w:rPr>
        <w:t>WAVE</w:t>
      </w:r>
      <w:r w:rsidR="007540E7">
        <w:rPr>
          <w:rFonts w:ascii="Garamond" w:hAnsi="Garamond" w:cstheme="minorHAnsi"/>
          <w:sz w:val="22"/>
          <w:szCs w:val="22"/>
        </w:rPr>
        <w:t xml:space="preserve"> </w:t>
      </w:r>
      <w:r w:rsidRPr="00B42D77" w:rsidR="00B42D77">
        <w:rPr>
          <w:rFonts w:ascii="Garamond" w:hAnsi="Garamond" w:cstheme="minorHAnsi"/>
          <w:sz w:val="22"/>
          <w:szCs w:val="22"/>
        </w:rPr>
        <w:t>and color contrast analyzer</w:t>
      </w:r>
      <w:r w:rsidR="00B42D77">
        <w:rPr>
          <w:rFonts w:ascii="Garamond" w:hAnsi="Garamond" w:cstheme="minorHAnsi"/>
          <w:sz w:val="22"/>
          <w:szCs w:val="22"/>
        </w:rPr>
        <w:t>.</w:t>
      </w:r>
    </w:p>
    <w:p xmlns:wp14="http://schemas.microsoft.com/office/word/2010/wordml" w:rsidRPr="005403B7" w:rsidR="00117C4B" w:rsidP="00D80AB8" w:rsidRDefault="00117C4B" w14:paraId="18030C84" wp14:textId="77777777">
      <w:pPr>
        <w:ind w:left="360"/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>Learning languages: PHP, ASP.Net</w:t>
      </w:r>
    </w:p>
    <w:p xmlns:wp14="http://schemas.microsoft.com/office/word/2010/wordml" w:rsidRPr="005403B7" w:rsidR="00B24680" w:rsidRDefault="00B24680" w14:paraId="3D6D8ADD" wp14:textId="77777777">
      <w:pPr>
        <w:rPr>
          <w:rFonts w:ascii="Garamond" w:hAnsi="Garamond"/>
          <w:sz w:val="22"/>
          <w:szCs w:val="22"/>
        </w:rPr>
      </w:pPr>
    </w:p>
    <w:p xmlns:wp14="http://schemas.microsoft.com/office/word/2010/wordml" w:rsidRPr="005403B7" w:rsidR="001C3DC0" w:rsidP="00A3185D" w:rsidRDefault="00B24680" w14:paraId="79C3C476" wp14:textId="77777777">
      <w:pPr>
        <w:pStyle w:val="Heading2"/>
        <w:pBdr>
          <w:top w:val="single" w:color="auto" w:sz="4" w:space="1"/>
          <w:bottom w:val="single" w:color="auto" w:sz="4" w:space="1"/>
        </w:pBdr>
        <w:jc w:val="center"/>
        <w:rPr>
          <w:rFonts w:ascii="Garamond" w:hAnsi="Garamond"/>
          <w:sz w:val="22"/>
          <w:szCs w:val="22"/>
        </w:rPr>
      </w:pPr>
      <w:r w:rsidRPr="005403B7">
        <w:rPr>
          <w:rFonts w:ascii="Garamond" w:hAnsi="Garamond"/>
          <w:sz w:val="22"/>
          <w:szCs w:val="22"/>
        </w:rPr>
        <w:t>PROFESSIONAL EXPERIENCE</w:t>
      </w:r>
    </w:p>
    <w:p xmlns:wp14="http://schemas.microsoft.com/office/word/2010/wordml" w:rsidR="002E2916" w:rsidP="002E2916" w:rsidRDefault="002E2916" w14:paraId="340F7E0A" wp14:textId="77777777">
      <w:pPr>
        <w:widowControl w:val="0"/>
        <w:rPr>
          <w:rFonts w:ascii="Garamond" w:hAnsi="Garamond"/>
          <w:b/>
          <w:sz w:val="32"/>
          <w:szCs w:val="22"/>
        </w:rPr>
      </w:pPr>
    </w:p>
    <w:p xmlns:wp14="http://schemas.microsoft.com/office/word/2010/wordml" w:rsidRPr="005D0F4A" w:rsidR="002E2916" w:rsidP="01AD6E5E" w:rsidRDefault="002E2916" w14:paraId="78FDCA91" wp14:noSpellErr="1" wp14:textId="72FE3659">
      <w:pPr>
        <w:widowControl w:val="0"/>
        <w:rPr>
          <w:rFonts w:ascii="Garamond" w:hAnsi="Garamond" w:eastAsia="Garamond" w:cs="Garamond"/>
          <w:b w:val="1"/>
          <w:bCs w:val="1"/>
          <w:sz w:val="32"/>
          <w:szCs w:val="32"/>
        </w:rPr>
      </w:pPr>
      <w:r w:rsidRPr="01AD6E5E" w:rsidR="01AD6E5E">
        <w:rPr>
          <w:rFonts w:ascii="Garamond" w:hAnsi="Garamond" w:eastAsia="Garamond" w:cs="Garamond"/>
          <w:b w:val="1"/>
          <w:bCs w:val="1"/>
          <w:noProof w:val="0"/>
          <w:sz w:val="32"/>
          <w:szCs w:val="32"/>
          <w:lang w:val="en-US"/>
        </w:rPr>
        <w:t xml:space="preserve">LPL C2-Rewrite </w:t>
      </w:r>
      <w:r w:rsidRPr="01AD6E5E" w:rsidR="01AD6E5E">
        <w:rPr>
          <w:rFonts w:ascii="Garamond" w:hAnsi="Garamond" w:eastAsia="Garamond" w:cs="Garamond"/>
          <w:b w:val="1"/>
          <w:bCs w:val="1"/>
          <w:sz w:val="32"/>
          <w:szCs w:val="32"/>
        </w:rPr>
        <w:t xml:space="preserve"> (</w:t>
      </w:r>
      <w:r w:rsidRPr="01AD6E5E" w:rsidR="01AD6E5E">
        <w:rPr>
          <w:rFonts w:ascii="Garamond" w:hAnsi="Garamond" w:eastAsia="Garamond" w:cs="Garamond"/>
          <w:b w:val="1"/>
          <w:bCs w:val="1"/>
          <w:sz w:val="28"/>
          <w:szCs w:val="28"/>
        </w:rPr>
        <w:t>Jan 2017-Current</w:t>
      </w:r>
      <w:r w:rsidRPr="01AD6E5E" w:rsidR="01AD6E5E">
        <w:rPr>
          <w:rFonts w:ascii="Garamond" w:hAnsi="Garamond" w:eastAsia="Garamond" w:cs="Garamond"/>
          <w:b w:val="1"/>
          <w:bCs w:val="1"/>
          <w:sz w:val="32"/>
          <w:szCs w:val="32"/>
        </w:rPr>
        <w:t>)</w:t>
      </w:r>
    </w:p>
    <w:p xmlns:wp14="http://schemas.microsoft.com/office/word/2010/wordml" w:rsidRPr="005403B7" w:rsidR="002E2916" w:rsidP="002E2916" w:rsidRDefault="002E2916" w14:paraId="72138E14" wp14:textId="77777777">
      <w:pPr>
        <w:widowControl w:val="0"/>
        <w:rPr>
          <w:rFonts w:ascii="Garamond" w:hAnsi="Garamond"/>
          <w:b/>
          <w:sz w:val="22"/>
          <w:szCs w:val="22"/>
        </w:rPr>
      </w:pPr>
      <w:r w:rsidRPr="005403B7">
        <w:rPr>
          <w:rFonts w:ascii="Garamond" w:hAnsi="Garamond"/>
          <w:b/>
          <w:i/>
          <w:sz w:val="22"/>
          <w:szCs w:val="22"/>
        </w:rPr>
        <w:t xml:space="preserve">            </w:t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 xml:space="preserve">                                                                      </w:t>
      </w:r>
    </w:p>
    <w:p xmlns:wp14="http://schemas.microsoft.com/office/word/2010/wordml" w:rsidR="002E2916" w:rsidP="002E2916" w:rsidRDefault="002E2916" w14:paraId="6799B301" wp14:textId="77777777">
      <w:pPr>
        <w:rPr>
          <w:rFonts w:ascii="Garamond" w:hAnsi="Garamond" w:cstheme="minorHAnsi"/>
          <w:sz w:val="22"/>
          <w:szCs w:val="22"/>
        </w:rPr>
      </w:pPr>
      <w:r w:rsidRPr="01AD6E5E">
        <w:rPr>
          <w:rFonts w:ascii="Garamond,Calibri" w:hAnsi="Garamond,Calibri" w:eastAsia="Garamond,Calibri" w:cs="Garamond,Calibri"/>
          <w:sz w:val="22"/>
          <w:szCs w:val="22"/>
        </w:rPr>
        <w:t>Client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</w:r>
      <w:r w:rsidRPr="01AD6E5E">
        <w:rPr>
          <w:rFonts w:ascii="Garamond,Calibri" w:hAnsi="Garamond,Calibri" w:eastAsia="Garamond,Calibri" w:cs="Garamond,Calibri"/>
          <w:sz w:val="22"/>
          <w:szCs w:val="22"/>
        </w:rPr>
        <w:t xml:space="preserve">: </w:t>
      </w:r>
      <w:r w:rsidRPr="01AD6E5E">
        <w:rPr>
          <w:rFonts w:ascii="Garamond,Calibri" w:hAnsi="Garamond,Calibri" w:eastAsia="Garamond,Calibri" w:cs="Garamond,Calibri"/>
          <w:sz w:val="22"/>
          <w:szCs w:val="22"/>
        </w:rPr>
        <w:t>LPL financial</w:t>
      </w:r>
    </w:p>
    <w:p w:rsidR="01AD6E5E" w:rsidRDefault="01AD6E5E" w14:noSpellErr="1" w14:paraId="41905708" w14:textId="5DED777B">
      <w:r w:rsidRPr="01AD6E5E" w:rsidR="01AD6E5E">
        <w:rPr>
          <w:rFonts w:ascii="Garamond" w:hAnsi="Garamond" w:eastAsia="Garamond" w:cs="Garamond"/>
          <w:noProof w:val="0"/>
          <w:sz w:val="22"/>
          <w:szCs w:val="22"/>
          <w:lang w:val="en-US"/>
        </w:rPr>
        <w:t>Vertical             : BFS</w:t>
      </w:r>
    </w:p>
    <w:p xmlns:wp14="http://schemas.microsoft.com/office/word/2010/wordml" w:rsidRPr="005403B7" w:rsidR="002E2916" w:rsidP="002E2916" w:rsidRDefault="002E2916" w14:paraId="1E7E6DF6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Location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 w:rsidR="00C43ADC">
        <w:rPr>
          <w:rFonts w:ascii="Garamond" w:hAnsi="Garamond" w:cstheme="minorHAnsi"/>
          <w:sz w:val="22"/>
          <w:szCs w:val="22"/>
        </w:rPr>
        <w:t>Kolkata</w:t>
      </w:r>
      <w:r w:rsidRPr="005403B7">
        <w:rPr>
          <w:rFonts w:ascii="Garamond" w:hAnsi="Garamond" w:cstheme="minorHAnsi"/>
          <w:sz w:val="22"/>
          <w:szCs w:val="22"/>
        </w:rPr>
        <w:t>, India</w:t>
      </w:r>
    </w:p>
    <w:p xmlns:wp14="http://schemas.microsoft.com/office/word/2010/wordml" w:rsidRPr="005403B7" w:rsidR="002E2916" w:rsidP="002E2916" w:rsidRDefault="002E2916" w14:paraId="04760782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Environment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>
        <w:rPr>
          <w:rFonts w:ascii="Garamond" w:hAnsi="Garamond" w:cstheme="minorHAnsi"/>
          <w:b/>
          <w:sz w:val="22"/>
          <w:szCs w:val="22"/>
        </w:rPr>
        <w:t>HTML5, CSS3, Angular 2</w:t>
      </w:r>
      <w:r>
        <w:rPr>
          <w:rFonts w:ascii="Garamond" w:hAnsi="Garamond" w:cstheme="minorHAnsi"/>
          <w:sz w:val="22"/>
          <w:szCs w:val="22"/>
        </w:rPr>
        <w:t>.</w:t>
      </w:r>
    </w:p>
    <w:p xmlns:wp14="http://schemas.microsoft.com/office/word/2010/wordml" w:rsidRPr="005403B7" w:rsidR="002E2916" w:rsidP="002E2916" w:rsidRDefault="002E2916" w14:paraId="3BA0E6D0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Role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>: Developer</w:t>
      </w:r>
    </w:p>
    <w:p xmlns:wp14="http://schemas.microsoft.com/office/word/2010/wordml" w:rsidR="002E2916" w:rsidP="002E2916" w:rsidRDefault="002E2916" w14:paraId="2A67C8B0" wp14:textId="77777777">
      <w:pPr>
        <w:widowControl w:val="0"/>
        <w:rPr>
          <w:rFonts w:ascii="Garamond" w:hAnsi="Garamond" w:cstheme="minorHAnsi"/>
          <w:b/>
          <w:sz w:val="22"/>
          <w:szCs w:val="22"/>
          <w:u w:val="single"/>
        </w:rPr>
      </w:pPr>
    </w:p>
    <w:p xmlns:wp14="http://schemas.microsoft.com/office/word/2010/wordml" w:rsidR="002E2916" w:rsidP="002E2916" w:rsidRDefault="002E2916" w14:paraId="07FB83A3" wp14:textId="77777777">
      <w:pPr>
        <w:rPr>
          <w:rFonts w:ascii="Garamond" w:hAnsi="Garamond"/>
          <w:bCs/>
          <w:iCs/>
          <w:sz w:val="22"/>
          <w:szCs w:val="22"/>
        </w:rPr>
      </w:pPr>
      <w:r w:rsidRPr="00032B3F">
        <w:rPr>
          <w:rFonts w:ascii="Garamond" w:hAnsi="Garamond"/>
          <w:bCs/>
          <w:iCs/>
          <w:sz w:val="22"/>
          <w:szCs w:val="22"/>
        </w:rPr>
        <w:t xml:space="preserve">The project is </w:t>
      </w:r>
      <w:r>
        <w:rPr>
          <w:rFonts w:ascii="Garamond" w:hAnsi="Garamond"/>
          <w:bCs/>
          <w:iCs/>
          <w:sz w:val="22"/>
          <w:szCs w:val="22"/>
        </w:rPr>
        <w:t xml:space="preserve">required to develop exiting application to new application with </w:t>
      </w:r>
      <w:r w:rsidRPr="002E2916">
        <w:rPr>
          <w:rFonts w:ascii="Garamond" w:hAnsi="Garamond"/>
          <w:b/>
          <w:bCs/>
          <w:iCs/>
          <w:sz w:val="22"/>
          <w:szCs w:val="22"/>
        </w:rPr>
        <w:t xml:space="preserve">Angular </w:t>
      </w:r>
      <w:r w:rsidRPr="002E2916" w:rsidR="00A32E7E">
        <w:rPr>
          <w:rFonts w:ascii="Garamond" w:hAnsi="Garamond"/>
          <w:b/>
          <w:bCs/>
          <w:iCs/>
          <w:sz w:val="22"/>
          <w:szCs w:val="22"/>
        </w:rPr>
        <w:t>2</w:t>
      </w:r>
      <w:r w:rsidR="00A32E7E">
        <w:rPr>
          <w:rFonts w:ascii="Garamond" w:hAnsi="Garamond"/>
          <w:bCs/>
          <w:iCs/>
          <w:sz w:val="22"/>
          <w:szCs w:val="22"/>
        </w:rPr>
        <w:t>, HTML5</w:t>
      </w:r>
      <w:r w:rsidRPr="002E2916">
        <w:rPr>
          <w:rFonts w:ascii="Garamond" w:hAnsi="Garamond"/>
          <w:b/>
          <w:bCs/>
          <w:iCs/>
          <w:sz w:val="22"/>
          <w:szCs w:val="22"/>
        </w:rPr>
        <w:t xml:space="preserve"> </w:t>
      </w:r>
      <w:r>
        <w:rPr>
          <w:rFonts w:ascii="Garamond" w:hAnsi="Garamond"/>
          <w:bCs/>
          <w:iCs/>
          <w:sz w:val="22"/>
          <w:szCs w:val="22"/>
        </w:rPr>
        <w:t>with</w:t>
      </w:r>
      <w:r w:rsidRPr="00032B3F">
        <w:rPr>
          <w:rFonts w:ascii="Garamond" w:hAnsi="Garamond"/>
          <w:bCs/>
          <w:iCs/>
          <w:sz w:val="22"/>
          <w:szCs w:val="22"/>
        </w:rPr>
        <w:t xml:space="preserve"> responsive design </w:t>
      </w:r>
      <w:r w:rsidRPr="00032B3F" w:rsidR="00A32E7E">
        <w:rPr>
          <w:rFonts w:ascii="Garamond" w:hAnsi="Garamond"/>
          <w:bCs/>
          <w:iCs/>
          <w:sz w:val="22"/>
          <w:szCs w:val="22"/>
        </w:rPr>
        <w:t>prospective</w:t>
      </w:r>
      <w:r w:rsidR="00A32E7E">
        <w:rPr>
          <w:rFonts w:ascii="Garamond" w:hAnsi="Garamond"/>
          <w:bCs/>
          <w:iCs/>
          <w:sz w:val="22"/>
          <w:szCs w:val="22"/>
        </w:rPr>
        <w:t xml:space="preserve"> (</w:t>
      </w:r>
      <w:r w:rsidRPr="002E2916">
        <w:rPr>
          <w:rFonts w:ascii="Garamond" w:hAnsi="Garamond"/>
          <w:b/>
          <w:bCs/>
          <w:iCs/>
          <w:sz w:val="22"/>
          <w:szCs w:val="22"/>
        </w:rPr>
        <w:t>bootstrap</w:t>
      </w:r>
      <w:r>
        <w:rPr>
          <w:rFonts w:ascii="Garamond" w:hAnsi="Garamond"/>
          <w:bCs/>
          <w:iCs/>
          <w:sz w:val="22"/>
          <w:szCs w:val="22"/>
        </w:rPr>
        <w:t xml:space="preserve">) and </w:t>
      </w:r>
      <w:r w:rsidRPr="002E2916">
        <w:rPr>
          <w:rFonts w:ascii="Garamond" w:hAnsi="Garamond"/>
          <w:b/>
          <w:bCs/>
          <w:iCs/>
          <w:sz w:val="22"/>
          <w:szCs w:val="22"/>
        </w:rPr>
        <w:t>CSS</w:t>
      </w:r>
      <w:r w:rsidRPr="00032B3F">
        <w:rPr>
          <w:rFonts w:ascii="Garamond" w:hAnsi="Garamond"/>
          <w:bCs/>
          <w:iCs/>
          <w:sz w:val="22"/>
          <w:szCs w:val="22"/>
        </w:rPr>
        <w:t>.</w:t>
      </w:r>
    </w:p>
    <w:p xmlns:wp14="http://schemas.microsoft.com/office/word/2010/wordml" w:rsidR="00117C4B" w:rsidP="002E2916" w:rsidRDefault="00117C4B" w14:paraId="610F1A19" wp14:textId="77777777">
      <w:pPr>
        <w:rPr>
          <w:rFonts w:ascii="Garamond" w:hAnsi="Garamond"/>
          <w:bCs/>
          <w:iCs/>
          <w:sz w:val="22"/>
          <w:szCs w:val="22"/>
        </w:rPr>
      </w:pPr>
      <w:r>
        <w:rPr>
          <w:rFonts w:ascii="Garamond" w:hAnsi="Garamond"/>
          <w:bCs/>
          <w:iCs/>
          <w:sz w:val="22"/>
          <w:szCs w:val="22"/>
        </w:rPr>
        <w:t xml:space="preserve"> </w:t>
      </w:r>
    </w:p>
    <w:p xmlns:wp14="http://schemas.microsoft.com/office/word/2010/wordml" w:rsidR="00AD24F3" w:rsidP="002E2916" w:rsidRDefault="00117C4B" w14:paraId="454A3BAB" wp14:textId="77777777">
      <w:pPr>
        <w:rPr>
          <w:rFonts w:ascii="Garamond" w:hAnsi="Garamond"/>
          <w:bCs/>
          <w:iCs/>
          <w:sz w:val="22"/>
          <w:szCs w:val="22"/>
        </w:rPr>
      </w:pPr>
      <w:r w:rsidRPr="00117C4B">
        <w:rPr>
          <w:rFonts w:ascii="Garamond" w:hAnsi="Garamond"/>
          <w:bCs/>
          <w:iCs/>
          <w:sz w:val="22"/>
          <w:szCs w:val="22"/>
        </w:rPr>
        <w:t>Contribution</w:t>
      </w:r>
      <w:r w:rsidR="00AD24F3">
        <w:rPr>
          <w:rFonts w:ascii="Garamond" w:hAnsi="Garamond"/>
          <w:bCs/>
          <w:iCs/>
          <w:sz w:val="22"/>
          <w:szCs w:val="22"/>
        </w:rPr>
        <w:tab/>
      </w:r>
      <w:r w:rsidRPr="00117C4B" w:rsidR="00AD24F3">
        <w:rPr>
          <w:rFonts w:ascii="Garamond" w:hAnsi="Garamond"/>
          <w:bCs/>
          <w:iCs/>
          <w:sz w:val="22"/>
          <w:szCs w:val="22"/>
        </w:rPr>
        <w:t>:</w:t>
      </w:r>
      <w:r w:rsidR="00AD24F3">
        <w:rPr>
          <w:rFonts w:ascii="Garamond" w:hAnsi="Garamond"/>
          <w:bCs/>
          <w:iCs/>
          <w:sz w:val="22"/>
          <w:szCs w:val="22"/>
        </w:rPr>
        <w:t xml:space="preserve"> Displaying values in the grid using service call, modifying data in the grid with validation using </w:t>
      </w:r>
    </w:p>
    <w:p xmlns:wp14="http://schemas.microsoft.com/office/word/2010/wordml" w:rsidR="00117C4B" w:rsidP="002E2916" w:rsidRDefault="00AD24F3" w14:paraId="4E3146C2" wp14:textId="77777777">
      <w:pPr>
        <w:rPr>
          <w:rFonts w:ascii="Garamond" w:hAnsi="Garamond"/>
          <w:bCs/>
          <w:iCs/>
          <w:sz w:val="22"/>
          <w:szCs w:val="22"/>
        </w:rPr>
      </w:pPr>
      <w:r>
        <w:rPr>
          <w:rFonts w:ascii="Garamond" w:hAnsi="Garamond"/>
          <w:bCs/>
          <w:iCs/>
          <w:sz w:val="22"/>
          <w:szCs w:val="22"/>
        </w:rPr>
        <w:t xml:space="preserve">Angular 2, developed responsive html pages with </w:t>
      </w:r>
      <w:r w:rsidR="00717733">
        <w:rPr>
          <w:rFonts w:ascii="Garamond" w:hAnsi="Garamond"/>
          <w:bCs/>
          <w:iCs/>
          <w:sz w:val="22"/>
          <w:szCs w:val="22"/>
        </w:rPr>
        <w:t>HTM</w:t>
      </w:r>
      <w:r>
        <w:rPr>
          <w:rFonts w:ascii="Garamond" w:hAnsi="Garamond"/>
          <w:bCs/>
          <w:iCs/>
          <w:sz w:val="22"/>
          <w:szCs w:val="22"/>
        </w:rPr>
        <w:t>L5, CSS3 and bootstrap.</w:t>
      </w:r>
    </w:p>
    <w:p xmlns:wp14="http://schemas.microsoft.com/office/word/2010/wordml" w:rsidRPr="00AE004D" w:rsidR="002E2916" w:rsidP="002E2916" w:rsidRDefault="002E2916" w14:paraId="51AB63C0" wp14:textId="77777777">
      <w:pPr>
        <w:rPr>
          <w:rFonts w:ascii="Garamond" w:hAnsi="Garamond"/>
          <w:sz w:val="22"/>
          <w:szCs w:val="22"/>
        </w:rPr>
      </w:pPr>
    </w:p>
    <w:p xmlns:wp14="http://schemas.microsoft.com/office/word/2010/wordml" w:rsidRPr="00D81698" w:rsidR="002E2916" w:rsidP="002E2916" w:rsidRDefault="002E2916" w14:paraId="194A90D0" wp14:textId="77777777">
      <w:pPr>
        <w:pStyle w:val="Cog-body"/>
        <w:ind w:left="0"/>
        <w:rPr>
          <w:rFonts w:ascii="Garamond" w:hAnsi="Garamond"/>
          <w:b/>
          <w:sz w:val="32"/>
          <w:szCs w:val="32"/>
        </w:rPr>
      </w:pPr>
      <w:r w:rsidRPr="00D81698">
        <w:rPr>
          <w:rFonts w:ascii="Garamond" w:hAnsi="Garamond"/>
          <w:b/>
          <w:sz w:val="32"/>
          <w:szCs w:val="32"/>
        </w:rPr>
        <w:t xml:space="preserve">Hospital Management </w:t>
      </w:r>
      <w:r>
        <w:rPr>
          <w:rFonts w:ascii="Garamond" w:hAnsi="Garamond"/>
          <w:b/>
          <w:sz w:val="32"/>
          <w:szCs w:val="32"/>
        </w:rPr>
        <w:t>System Home p</w:t>
      </w:r>
      <w:r w:rsidRPr="00D81698">
        <w:rPr>
          <w:rFonts w:ascii="Garamond" w:hAnsi="Garamond"/>
          <w:b/>
          <w:sz w:val="32"/>
          <w:szCs w:val="32"/>
        </w:rPr>
        <w:t xml:space="preserve">age </w:t>
      </w:r>
      <w:r w:rsidRPr="00D81698">
        <w:rPr>
          <w:rFonts w:ascii="Garamond" w:hAnsi="Garamond"/>
          <w:b/>
          <w:sz w:val="28"/>
          <w:szCs w:val="28"/>
        </w:rPr>
        <w:t xml:space="preserve">(Nov 2016 – Dec 2016)                       </w:t>
      </w:r>
    </w:p>
    <w:p xmlns:wp14="http://schemas.microsoft.com/office/word/2010/wordml" w:rsidRPr="005403B7" w:rsidR="002E2916" w:rsidP="002E2916" w:rsidRDefault="002E2916" w14:paraId="67EDB6E2" wp14:textId="77777777">
      <w:pPr>
        <w:widowControl w:val="0"/>
        <w:rPr>
          <w:rFonts w:ascii="Garamond" w:hAnsi="Garamond"/>
          <w:b/>
          <w:sz w:val="22"/>
          <w:szCs w:val="22"/>
        </w:rPr>
      </w:pPr>
      <w:r w:rsidRPr="005403B7">
        <w:rPr>
          <w:rFonts w:ascii="Garamond" w:hAnsi="Garamond"/>
          <w:b/>
          <w:i/>
          <w:sz w:val="22"/>
          <w:szCs w:val="22"/>
        </w:rPr>
        <w:t xml:space="preserve">            </w:t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 xml:space="preserve">                                                                      </w:t>
      </w:r>
    </w:p>
    <w:p xmlns:wp14="http://schemas.microsoft.com/office/word/2010/wordml" w:rsidR="002E2916" w:rsidP="002E2916" w:rsidRDefault="002E2916" w14:paraId="4F5C5054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Client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>
        <w:rPr>
          <w:rFonts w:ascii="Garamond" w:hAnsi="Garamond" w:cstheme="minorHAnsi"/>
          <w:sz w:val="22"/>
          <w:szCs w:val="22"/>
        </w:rPr>
        <w:t>Cognizant Technology Solutions, Pvt. Ltd</w:t>
      </w:r>
    </w:p>
    <w:p xmlns:wp14="http://schemas.microsoft.com/office/word/2010/wordml" w:rsidRPr="005403B7" w:rsidR="002E2916" w:rsidP="002E2916" w:rsidRDefault="002E2916" w14:paraId="317FD53F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Organization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>
        <w:rPr>
          <w:rFonts w:ascii="Garamond" w:hAnsi="Garamond" w:cstheme="minorHAnsi"/>
          <w:sz w:val="22"/>
          <w:szCs w:val="22"/>
        </w:rPr>
        <w:t>Cognizant Technology Solutions, Pvt. Ltd</w:t>
      </w:r>
    </w:p>
    <w:p xmlns:wp14="http://schemas.microsoft.com/office/word/2010/wordml" w:rsidRPr="005403B7" w:rsidR="002E2916" w:rsidP="002E2916" w:rsidRDefault="002E2916" w14:paraId="5D55D1DA" wp14:textId="77777777">
      <w:pPr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>Location</w:t>
      </w:r>
      <w:r>
        <w:rPr>
          <w:rFonts w:ascii="Garamond" w:hAnsi="Garamond" w:cstheme="minorHAnsi"/>
          <w:sz w:val="22"/>
          <w:szCs w:val="22"/>
        </w:rPr>
        <w:tab/>
      </w:r>
      <w:r>
        <w:rPr>
          <w:rFonts w:ascii="Garamond" w:hAnsi="Garamond" w:cstheme="minorHAnsi"/>
          <w:sz w:val="22"/>
          <w:szCs w:val="22"/>
        </w:rPr>
        <w:t>: Kolkata</w:t>
      </w:r>
      <w:r w:rsidRPr="005403B7">
        <w:rPr>
          <w:rFonts w:ascii="Garamond" w:hAnsi="Garamond" w:cstheme="minorHAnsi"/>
          <w:sz w:val="22"/>
          <w:szCs w:val="22"/>
        </w:rPr>
        <w:t>, India</w:t>
      </w:r>
    </w:p>
    <w:p xmlns:wp14="http://schemas.microsoft.com/office/word/2010/wordml" w:rsidRPr="008D621A" w:rsidR="002E2916" w:rsidP="002E2916" w:rsidRDefault="002E2916" w14:paraId="602AA162" wp14:textId="77777777">
      <w:pPr>
        <w:rPr>
          <w:rFonts w:ascii="Garamond" w:hAnsi="Garamond" w:cstheme="minorHAnsi"/>
          <w:b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Environment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 w:rsidRPr="008D621A">
        <w:rPr>
          <w:rFonts w:ascii="Garamond" w:hAnsi="Garamond" w:cstheme="minorHAnsi"/>
          <w:b/>
          <w:sz w:val="22"/>
          <w:szCs w:val="22"/>
        </w:rPr>
        <w:t xml:space="preserve">HTML5, CSS3, </w:t>
      </w:r>
      <w:r w:rsidRPr="008D621A" w:rsidR="00A32E7E">
        <w:rPr>
          <w:rFonts w:ascii="Garamond" w:hAnsi="Garamond" w:cstheme="minorHAnsi"/>
          <w:b/>
          <w:sz w:val="22"/>
          <w:szCs w:val="22"/>
        </w:rPr>
        <w:t>jQuery, Bootstrap</w:t>
      </w:r>
      <w:r w:rsidR="008926D4">
        <w:rPr>
          <w:rFonts w:ascii="Garamond" w:hAnsi="Garamond" w:cstheme="minorHAnsi"/>
          <w:b/>
          <w:sz w:val="22"/>
          <w:szCs w:val="22"/>
        </w:rPr>
        <w:t xml:space="preserve"> with Accessibility</w:t>
      </w:r>
      <w:r w:rsidR="00BC12E0">
        <w:rPr>
          <w:rFonts w:ascii="Garamond" w:hAnsi="Garamond" w:cstheme="minorHAnsi"/>
          <w:b/>
          <w:sz w:val="22"/>
          <w:szCs w:val="22"/>
        </w:rPr>
        <w:t>.</w:t>
      </w:r>
    </w:p>
    <w:p xmlns:wp14="http://schemas.microsoft.com/office/word/2010/wordml" w:rsidR="002E2916" w:rsidP="002E2916" w:rsidRDefault="002E2916" w14:paraId="7AFE911C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Role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>
        <w:rPr>
          <w:rFonts w:ascii="Garamond" w:hAnsi="Garamond" w:cstheme="minorHAnsi"/>
          <w:sz w:val="22"/>
          <w:szCs w:val="22"/>
        </w:rPr>
        <w:t>Trainee</w:t>
      </w:r>
    </w:p>
    <w:p xmlns:wp14="http://schemas.microsoft.com/office/word/2010/wordml" w:rsidR="002E2916" w:rsidP="002E2916" w:rsidRDefault="002E2916" w14:paraId="5D9C502D" wp14:textId="77777777">
      <w:pPr>
        <w:rPr>
          <w:rFonts w:ascii="Garamond" w:hAnsi="Garamond" w:cstheme="minorHAnsi"/>
          <w:sz w:val="22"/>
          <w:szCs w:val="22"/>
        </w:rPr>
      </w:pPr>
    </w:p>
    <w:p xmlns:wp14="http://schemas.microsoft.com/office/word/2010/wordml" w:rsidR="002E2916" w:rsidP="002E2916" w:rsidRDefault="002E2916" w14:paraId="6743F590" wp14:textId="77777777">
      <w:pPr>
        <w:jc w:val="both"/>
        <w:rPr>
          <w:rFonts w:ascii="Garamond" w:hAnsi="Garamond"/>
          <w:sz w:val="22"/>
          <w:szCs w:val="22"/>
        </w:rPr>
      </w:pPr>
      <w:r w:rsidRPr="00D95489">
        <w:rPr>
          <w:rFonts w:ascii="Garamond" w:hAnsi="Garamond"/>
          <w:sz w:val="22"/>
          <w:szCs w:val="22"/>
        </w:rPr>
        <w:t xml:space="preserve">Designing a web page with </w:t>
      </w:r>
      <w:r w:rsidRPr="00D95489" w:rsidR="00A32E7E">
        <w:rPr>
          <w:rFonts w:ascii="Garamond" w:hAnsi="Garamond"/>
          <w:sz w:val="22"/>
          <w:szCs w:val="22"/>
        </w:rPr>
        <w:t>jQuery</w:t>
      </w:r>
      <w:r w:rsidRPr="00D95489">
        <w:rPr>
          <w:rFonts w:ascii="Garamond" w:hAnsi="Garamond"/>
          <w:i/>
          <w:sz w:val="22"/>
          <w:szCs w:val="22"/>
        </w:rPr>
        <w:t>,</w:t>
      </w:r>
      <w:r w:rsidRPr="00D95489">
        <w:rPr>
          <w:rFonts w:ascii="Garamond" w:hAnsi="Garamond"/>
          <w:sz w:val="22"/>
          <w:szCs w:val="22"/>
        </w:rPr>
        <w:t xml:space="preserve"> RWD (using bootstrap) and accessibility</w:t>
      </w:r>
      <w:r>
        <w:rPr>
          <w:rFonts w:ascii="Garamond" w:hAnsi="Garamond"/>
          <w:sz w:val="22"/>
          <w:szCs w:val="22"/>
        </w:rPr>
        <w:t xml:space="preserve"> </w:t>
      </w:r>
      <w:r w:rsidR="00BC12E0">
        <w:rPr>
          <w:rFonts w:ascii="Garamond" w:hAnsi="Garamond"/>
          <w:sz w:val="22"/>
          <w:szCs w:val="22"/>
        </w:rPr>
        <w:t>.T</w:t>
      </w:r>
      <w:r>
        <w:rPr>
          <w:rFonts w:ascii="Garamond" w:hAnsi="Garamond"/>
          <w:sz w:val="22"/>
          <w:szCs w:val="22"/>
        </w:rPr>
        <w:t>he page contains f</w:t>
      </w:r>
      <w:r w:rsidRPr="002E2916">
        <w:rPr>
          <w:rFonts w:ascii="Garamond" w:hAnsi="Garamond"/>
          <w:sz w:val="22"/>
          <w:szCs w:val="22"/>
        </w:rPr>
        <w:t xml:space="preserve">orm validation for a module using </w:t>
      </w:r>
      <w:r w:rsidRPr="002E2916" w:rsidR="00A32E7E">
        <w:rPr>
          <w:rFonts w:ascii="Garamond" w:hAnsi="Garamond"/>
          <w:sz w:val="22"/>
          <w:szCs w:val="22"/>
        </w:rPr>
        <w:t>jQuery</w:t>
      </w:r>
      <w:r w:rsidRPr="002E2916">
        <w:rPr>
          <w:rFonts w:ascii="Garamond" w:hAnsi="Garamond"/>
          <w:sz w:val="22"/>
          <w:szCs w:val="22"/>
        </w:rPr>
        <w:t>.</w:t>
      </w:r>
    </w:p>
    <w:p xmlns:wp14="http://schemas.microsoft.com/office/word/2010/wordml" w:rsidR="00A51A09" w:rsidP="002E2916" w:rsidRDefault="00A51A09" w14:paraId="23C9AC80" wp14:textId="77777777">
      <w:pPr>
        <w:jc w:val="both"/>
        <w:rPr>
          <w:rFonts w:ascii="Garamond" w:hAnsi="Garamond"/>
          <w:sz w:val="22"/>
          <w:szCs w:val="22"/>
        </w:rPr>
      </w:pPr>
    </w:p>
    <w:p xmlns:wp14="http://schemas.microsoft.com/office/word/2010/wordml" w:rsidR="00A51A09" w:rsidP="00A51A09" w:rsidRDefault="00A51A09" w14:paraId="2B488A3B" wp14:textId="77777777">
      <w:pPr>
        <w:rPr>
          <w:rFonts w:ascii="Garamond" w:hAnsi="Garamond"/>
          <w:bCs/>
          <w:iCs/>
          <w:sz w:val="22"/>
          <w:szCs w:val="22"/>
        </w:rPr>
      </w:pPr>
      <w:r w:rsidRPr="00117C4B">
        <w:rPr>
          <w:rFonts w:ascii="Garamond" w:hAnsi="Garamond"/>
          <w:bCs/>
          <w:iCs/>
          <w:sz w:val="22"/>
          <w:szCs w:val="22"/>
        </w:rPr>
        <w:t>Contribution</w:t>
      </w:r>
      <w:r>
        <w:rPr>
          <w:rFonts w:ascii="Garamond" w:hAnsi="Garamond"/>
          <w:bCs/>
          <w:iCs/>
          <w:sz w:val="22"/>
          <w:szCs w:val="22"/>
        </w:rPr>
        <w:tab/>
      </w:r>
      <w:r w:rsidRPr="00117C4B">
        <w:rPr>
          <w:rFonts w:ascii="Garamond" w:hAnsi="Garamond"/>
          <w:bCs/>
          <w:iCs/>
          <w:sz w:val="22"/>
          <w:szCs w:val="22"/>
        </w:rPr>
        <w:t>:</w:t>
      </w:r>
      <w:r>
        <w:rPr>
          <w:rFonts w:ascii="Garamond" w:hAnsi="Garamond"/>
          <w:bCs/>
          <w:iCs/>
          <w:sz w:val="22"/>
          <w:szCs w:val="22"/>
        </w:rPr>
        <w:t xml:space="preserve"> validating fields in the form using jQuery, developed responsive html pages with </w:t>
      </w:r>
      <w:r w:rsidR="00B325B9">
        <w:rPr>
          <w:rFonts w:ascii="Garamond" w:hAnsi="Garamond"/>
          <w:bCs/>
          <w:iCs/>
          <w:sz w:val="22"/>
          <w:szCs w:val="22"/>
        </w:rPr>
        <w:t>HTM</w:t>
      </w:r>
      <w:r>
        <w:rPr>
          <w:rFonts w:ascii="Garamond" w:hAnsi="Garamond"/>
          <w:bCs/>
          <w:iCs/>
          <w:sz w:val="22"/>
          <w:szCs w:val="22"/>
        </w:rPr>
        <w:t xml:space="preserve">L5, CSS3 and bootstrap with </w:t>
      </w:r>
      <w:r w:rsidRPr="00D95489">
        <w:rPr>
          <w:rFonts w:ascii="Garamond" w:hAnsi="Garamond"/>
          <w:sz w:val="22"/>
          <w:szCs w:val="22"/>
        </w:rPr>
        <w:t>accessibility</w:t>
      </w:r>
      <w:r>
        <w:rPr>
          <w:rFonts w:ascii="Garamond" w:hAnsi="Garamond"/>
          <w:bCs/>
          <w:iCs/>
          <w:sz w:val="22"/>
          <w:szCs w:val="22"/>
        </w:rPr>
        <w:t>.</w:t>
      </w:r>
    </w:p>
    <w:p xmlns:wp14="http://schemas.microsoft.com/office/word/2010/wordml" w:rsidRPr="00D95489" w:rsidR="00A51A09" w:rsidP="002E2916" w:rsidRDefault="00A51A09" w14:paraId="4F517219" wp14:textId="77777777">
      <w:pPr>
        <w:jc w:val="both"/>
        <w:rPr>
          <w:rFonts w:ascii="Garamond" w:hAnsi="Garamond" w:cstheme="minorHAnsi"/>
          <w:color w:val="000000"/>
          <w:sz w:val="22"/>
          <w:szCs w:val="22"/>
        </w:rPr>
      </w:pPr>
    </w:p>
    <w:p xmlns:wp14="http://schemas.microsoft.com/office/word/2010/wordml" w:rsidR="002E2916" w:rsidP="00A3185D" w:rsidRDefault="002E2916" w14:paraId="7CD903E4" wp14:textId="77777777">
      <w:pPr>
        <w:rPr>
          <w:rFonts w:ascii="Garamond" w:hAnsi="Garamond"/>
          <w:sz w:val="22"/>
          <w:szCs w:val="22"/>
        </w:rPr>
      </w:pPr>
    </w:p>
    <w:p xmlns:wp14="http://schemas.microsoft.com/office/word/2010/wordml" w:rsidRPr="005D0F4A" w:rsidR="005D0F4A" w:rsidP="005D0F4A" w:rsidRDefault="005D0F4A" w14:paraId="3E114037" wp14:textId="77777777">
      <w:pPr>
        <w:widowControl w:val="0"/>
        <w:rPr>
          <w:rFonts w:ascii="Garamond" w:hAnsi="Garamond"/>
          <w:b/>
          <w:sz w:val="32"/>
          <w:szCs w:val="22"/>
        </w:rPr>
      </w:pPr>
      <w:r w:rsidRPr="005D0F4A">
        <w:rPr>
          <w:rFonts w:ascii="Garamond" w:hAnsi="Garamond"/>
          <w:b/>
          <w:sz w:val="32"/>
          <w:szCs w:val="22"/>
        </w:rPr>
        <w:t>Cognizant Interactive signup (</w:t>
      </w:r>
      <w:r w:rsidRPr="005D0F4A">
        <w:rPr>
          <w:rFonts w:ascii="Garamond" w:hAnsi="Garamond"/>
          <w:b/>
          <w:sz w:val="28"/>
          <w:szCs w:val="22"/>
        </w:rPr>
        <w:t>Aug 2016 – Sep 2016</w:t>
      </w:r>
      <w:r w:rsidRPr="005D0F4A">
        <w:rPr>
          <w:rFonts w:ascii="Garamond" w:hAnsi="Garamond"/>
          <w:b/>
          <w:sz w:val="32"/>
          <w:szCs w:val="22"/>
        </w:rPr>
        <w:t>)</w:t>
      </w:r>
    </w:p>
    <w:p xmlns:wp14="http://schemas.microsoft.com/office/word/2010/wordml" w:rsidRPr="005403B7" w:rsidR="004831EE" w:rsidP="005D0F4A" w:rsidRDefault="004831EE" w14:paraId="78C04A49" wp14:textId="77777777">
      <w:pPr>
        <w:widowControl w:val="0"/>
        <w:rPr>
          <w:rFonts w:ascii="Garamond" w:hAnsi="Garamond"/>
          <w:b/>
          <w:sz w:val="22"/>
          <w:szCs w:val="22"/>
        </w:rPr>
      </w:pPr>
      <w:r w:rsidRPr="005403B7">
        <w:rPr>
          <w:rFonts w:ascii="Garamond" w:hAnsi="Garamond"/>
          <w:b/>
          <w:i/>
          <w:sz w:val="22"/>
          <w:szCs w:val="22"/>
        </w:rPr>
        <w:t xml:space="preserve">            </w:t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 xml:space="preserve">                                                                      </w:t>
      </w:r>
    </w:p>
    <w:p xmlns:wp14="http://schemas.microsoft.com/office/word/2010/wordml" w:rsidR="004831EE" w:rsidP="005D0F4A" w:rsidRDefault="004831EE" w14:paraId="64425C60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Client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>
        <w:rPr>
          <w:rFonts w:ascii="Garamond" w:hAnsi="Garamond" w:cstheme="minorHAnsi"/>
          <w:sz w:val="22"/>
          <w:szCs w:val="22"/>
        </w:rPr>
        <w:t>Cognizant Technology Solutions, Pvt. Ltd</w:t>
      </w:r>
    </w:p>
    <w:p xmlns:wp14="http://schemas.microsoft.com/office/word/2010/wordml" w:rsidRPr="005403B7" w:rsidR="004831EE" w:rsidP="005D0F4A" w:rsidRDefault="004831EE" w14:paraId="7C399511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Location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>: Chennai, India</w:t>
      </w:r>
    </w:p>
    <w:p xmlns:wp14="http://schemas.microsoft.com/office/word/2010/wordml" w:rsidRPr="005403B7" w:rsidR="004831EE" w:rsidP="005D0F4A" w:rsidRDefault="004831EE" w14:paraId="5576113D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Environment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 w:rsidRPr="008D621A">
        <w:rPr>
          <w:rFonts w:ascii="Garamond" w:hAnsi="Garamond" w:cstheme="minorHAnsi"/>
          <w:b/>
          <w:sz w:val="22"/>
          <w:szCs w:val="22"/>
        </w:rPr>
        <w:t>HTML5, CSS3, Angular</w:t>
      </w:r>
      <w:r w:rsidR="00A32E7E">
        <w:rPr>
          <w:rFonts w:ascii="Garamond" w:hAnsi="Garamond" w:cstheme="minorHAnsi"/>
          <w:b/>
          <w:sz w:val="22"/>
          <w:szCs w:val="22"/>
        </w:rPr>
        <w:t xml:space="preserve"> </w:t>
      </w:r>
      <w:r w:rsidRPr="008D621A">
        <w:rPr>
          <w:rFonts w:ascii="Garamond" w:hAnsi="Garamond" w:cstheme="minorHAnsi"/>
          <w:b/>
          <w:sz w:val="22"/>
          <w:szCs w:val="22"/>
        </w:rPr>
        <w:t>JS</w:t>
      </w:r>
      <w:r>
        <w:rPr>
          <w:rFonts w:ascii="Garamond" w:hAnsi="Garamond" w:cstheme="minorHAnsi"/>
          <w:sz w:val="22"/>
          <w:szCs w:val="22"/>
        </w:rPr>
        <w:t>.</w:t>
      </w:r>
    </w:p>
    <w:p xmlns:wp14="http://schemas.microsoft.com/office/word/2010/wordml" w:rsidRPr="005403B7" w:rsidR="004831EE" w:rsidP="005D0F4A" w:rsidRDefault="004831EE" w14:paraId="38383D8C" wp14:textId="77777777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Role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 xml:space="preserve">: </w:t>
      </w:r>
      <w:r w:rsidR="002E2916">
        <w:rPr>
          <w:rFonts w:ascii="Garamond" w:hAnsi="Garamond" w:cstheme="minorHAnsi"/>
          <w:sz w:val="22"/>
          <w:szCs w:val="22"/>
        </w:rPr>
        <w:t>Trainee</w:t>
      </w:r>
    </w:p>
    <w:p xmlns:wp14="http://schemas.microsoft.com/office/word/2010/wordml" w:rsidR="004831EE" w:rsidP="005D0F4A" w:rsidRDefault="004831EE" w14:paraId="7F2C3822" wp14:textId="77777777">
      <w:pPr>
        <w:widowControl w:val="0"/>
        <w:rPr>
          <w:rFonts w:ascii="Garamond" w:hAnsi="Garamond" w:cstheme="minorHAnsi"/>
          <w:b/>
          <w:sz w:val="22"/>
          <w:szCs w:val="22"/>
          <w:u w:val="single"/>
        </w:rPr>
      </w:pPr>
    </w:p>
    <w:p xmlns:wp14="http://schemas.microsoft.com/office/word/2010/wordml" w:rsidRPr="00AE004D" w:rsidR="00AE004D" w:rsidP="005D0F4A" w:rsidRDefault="00AE004D" w14:paraId="0D7E1BE8" wp14:textId="77777777">
      <w:pPr>
        <w:rPr>
          <w:rFonts w:ascii="Garamond" w:hAnsi="Garamond"/>
          <w:sz w:val="22"/>
          <w:szCs w:val="22"/>
        </w:rPr>
      </w:pPr>
      <w:r w:rsidRPr="00AE004D">
        <w:rPr>
          <w:rFonts w:ascii="Garamond" w:hAnsi="Garamond"/>
          <w:sz w:val="22"/>
          <w:szCs w:val="22"/>
        </w:rPr>
        <w:t xml:space="preserve">Web page </w:t>
      </w:r>
      <w:r w:rsidR="005D0F4A">
        <w:rPr>
          <w:rFonts w:ascii="Garamond" w:hAnsi="Garamond"/>
          <w:sz w:val="22"/>
          <w:szCs w:val="22"/>
        </w:rPr>
        <w:t>for Cognizant Interactive</w:t>
      </w:r>
      <w:r w:rsidRPr="00AE004D">
        <w:rPr>
          <w:rFonts w:ascii="Garamond" w:hAnsi="Garamond"/>
          <w:sz w:val="22"/>
          <w:szCs w:val="22"/>
        </w:rPr>
        <w:t xml:space="preserve"> signup with using </w:t>
      </w:r>
      <w:r w:rsidR="00A32E7E">
        <w:rPr>
          <w:rFonts w:ascii="Garamond" w:hAnsi="Garamond"/>
          <w:sz w:val="22"/>
          <w:szCs w:val="22"/>
        </w:rPr>
        <w:t>Angular JS</w:t>
      </w:r>
      <w:r>
        <w:rPr>
          <w:rFonts w:ascii="Garamond" w:hAnsi="Garamond"/>
          <w:sz w:val="22"/>
          <w:szCs w:val="22"/>
        </w:rPr>
        <w:t xml:space="preserve"> </w:t>
      </w:r>
      <w:r w:rsidRPr="00AE004D">
        <w:rPr>
          <w:rFonts w:ascii="Garamond" w:hAnsi="Garamond"/>
          <w:sz w:val="22"/>
          <w:szCs w:val="22"/>
        </w:rPr>
        <w:t>framework and also with Responsive design approach (</w:t>
      </w:r>
      <w:r w:rsidRPr="00AE004D">
        <w:rPr>
          <w:rFonts w:ascii="Garamond" w:hAnsi="Garamond"/>
          <w:b/>
          <w:sz w:val="22"/>
          <w:szCs w:val="22"/>
        </w:rPr>
        <w:t>RWD</w:t>
      </w:r>
      <w:r w:rsidRPr="00AE004D">
        <w:rPr>
          <w:rFonts w:ascii="Garamond" w:hAnsi="Garamond"/>
          <w:sz w:val="22"/>
          <w:szCs w:val="22"/>
        </w:rPr>
        <w:t>)</w:t>
      </w:r>
      <w:r>
        <w:rPr>
          <w:rFonts w:ascii="Garamond" w:hAnsi="Garamond"/>
          <w:sz w:val="22"/>
          <w:szCs w:val="22"/>
        </w:rPr>
        <w:t>.</w:t>
      </w:r>
      <w:r w:rsidR="005D0F4A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It </w:t>
      </w:r>
      <w:r w:rsidR="005D0F4A">
        <w:rPr>
          <w:rFonts w:ascii="Garamond" w:hAnsi="Garamond"/>
          <w:sz w:val="22"/>
          <w:szCs w:val="22"/>
        </w:rPr>
        <w:t>consists of</w:t>
      </w:r>
      <w:r>
        <w:rPr>
          <w:rFonts w:ascii="Garamond" w:hAnsi="Garamond"/>
          <w:sz w:val="22"/>
          <w:szCs w:val="22"/>
        </w:rPr>
        <w:t xml:space="preserve"> form validation and inclusion of JSON data.</w:t>
      </w:r>
    </w:p>
    <w:p xmlns:wp14="http://schemas.microsoft.com/office/word/2010/wordml" w:rsidR="004831EE" w:rsidP="00862776" w:rsidRDefault="004831EE" w14:paraId="61208751" wp14:textId="77777777">
      <w:pPr>
        <w:pStyle w:val="Cog-body"/>
        <w:ind w:left="0"/>
        <w:rPr>
          <w:rFonts w:ascii="Garamond" w:hAnsi="Garamond"/>
          <w:b/>
          <w:sz w:val="22"/>
          <w:szCs w:val="22"/>
          <w:u w:val="single"/>
        </w:rPr>
      </w:pPr>
    </w:p>
    <w:p xmlns:wp14="http://schemas.microsoft.com/office/word/2010/wordml" w:rsidR="00800632" w:rsidP="00800632" w:rsidRDefault="00800632" w14:paraId="7A6FD3C9" wp14:textId="77777777">
      <w:pPr>
        <w:rPr>
          <w:rFonts w:ascii="Garamond" w:hAnsi="Garamond"/>
          <w:bCs/>
          <w:iCs/>
          <w:sz w:val="22"/>
          <w:szCs w:val="22"/>
        </w:rPr>
      </w:pPr>
      <w:r w:rsidRPr="00117C4B">
        <w:rPr>
          <w:rFonts w:ascii="Garamond" w:hAnsi="Garamond"/>
          <w:bCs/>
          <w:iCs/>
          <w:sz w:val="22"/>
          <w:szCs w:val="22"/>
        </w:rPr>
        <w:t>Contribution</w:t>
      </w:r>
      <w:r>
        <w:rPr>
          <w:rFonts w:ascii="Garamond" w:hAnsi="Garamond"/>
          <w:bCs/>
          <w:iCs/>
          <w:sz w:val="22"/>
          <w:szCs w:val="22"/>
        </w:rPr>
        <w:tab/>
      </w:r>
      <w:r w:rsidRPr="00117C4B">
        <w:rPr>
          <w:rFonts w:ascii="Garamond" w:hAnsi="Garamond"/>
          <w:bCs/>
          <w:iCs/>
          <w:sz w:val="22"/>
          <w:szCs w:val="22"/>
        </w:rPr>
        <w:t>:</w:t>
      </w:r>
      <w:r w:rsidRPr="00800632">
        <w:rPr>
          <w:rFonts w:ascii="Garamond" w:hAnsi="Garamond"/>
          <w:bCs/>
          <w:iCs/>
          <w:sz w:val="22"/>
          <w:szCs w:val="22"/>
        </w:rPr>
        <w:t xml:space="preserve"> </w:t>
      </w:r>
      <w:r w:rsidR="00B325B9">
        <w:rPr>
          <w:rFonts w:ascii="Garamond" w:hAnsi="Garamond"/>
          <w:bCs/>
          <w:iCs/>
          <w:sz w:val="22"/>
          <w:szCs w:val="22"/>
        </w:rPr>
        <w:t>Designed 2 modules using HTM</w:t>
      </w:r>
      <w:r>
        <w:rPr>
          <w:rFonts w:ascii="Garamond" w:hAnsi="Garamond"/>
          <w:bCs/>
          <w:iCs/>
          <w:sz w:val="22"/>
          <w:szCs w:val="22"/>
        </w:rPr>
        <w:t xml:space="preserve">L 5 and CSS3 with RWD using </w:t>
      </w:r>
      <w:r w:rsidR="00220354">
        <w:rPr>
          <w:rFonts w:ascii="Garamond" w:hAnsi="Garamond"/>
          <w:bCs/>
          <w:iCs/>
          <w:sz w:val="22"/>
          <w:szCs w:val="22"/>
        </w:rPr>
        <w:t>Media Query</w:t>
      </w:r>
      <w:r>
        <w:rPr>
          <w:rFonts w:ascii="Garamond" w:hAnsi="Garamond"/>
          <w:bCs/>
          <w:iCs/>
          <w:sz w:val="22"/>
          <w:szCs w:val="22"/>
        </w:rPr>
        <w:t xml:space="preserve"> </w:t>
      </w:r>
      <w:r w:rsidR="00220354">
        <w:rPr>
          <w:rFonts w:ascii="Garamond" w:hAnsi="Garamond"/>
          <w:bCs/>
          <w:iCs/>
          <w:sz w:val="22"/>
          <w:szCs w:val="22"/>
        </w:rPr>
        <w:t xml:space="preserve">method. The pages contain functionalities like form validation, local storage and Ajax calls using </w:t>
      </w:r>
      <w:r w:rsidRPr="00220354" w:rsidR="00220354">
        <w:rPr>
          <w:rFonts w:ascii="Garamond" w:hAnsi="Garamond"/>
          <w:b/>
          <w:bCs/>
          <w:iCs/>
          <w:sz w:val="22"/>
          <w:szCs w:val="22"/>
        </w:rPr>
        <w:t>Angular J</w:t>
      </w:r>
      <w:r w:rsidR="00220354">
        <w:rPr>
          <w:rFonts w:ascii="Garamond" w:hAnsi="Garamond"/>
          <w:b/>
          <w:bCs/>
          <w:iCs/>
          <w:sz w:val="22"/>
          <w:szCs w:val="22"/>
        </w:rPr>
        <w:t>S</w:t>
      </w:r>
    </w:p>
    <w:p xmlns:wp14="http://schemas.microsoft.com/office/word/2010/wordml" w:rsidR="00800632" w:rsidP="00862776" w:rsidRDefault="00800632" w14:paraId="601FD25F" wp14:textId="77777777">
      <w:pPr>
        <w:pStyle w:val="Cog-body"/>
        <w:ind w:left="0"/>
        <w:rPr>
          <w:rFonts w:ascii="Garamond" w:hAnsi="Garamond"/>
          <w:b/>
          <w:sz w:val="22"/>
          <w:szCs w:val="22"/>
          <w:u w:val="single"/>
        </w:rPr>
      </w:pPr>
    </w:p>
    <w:p xmlns:wp14="http://schemas.microsoft.com/office/word/2010/wordml" w:rsidR="004831EE" w:rsidP="00862776" w:rsidRDefault="004831EE" w14:paraId="1C512DBC" wp14:textId="77777777">
      <w:pPr>
        <w:pStyle w:val="Cog-body"/>
        <w:ind w:left="0"/>
        <w:rPr>
          <w:rFonts w:ascii="Garamond" w:hAnsi="Garamond"/>
          <w:b/>
          <w:sz w:val="22"/>
          <w:szCs w:val="22"/>
          <w:u w:val="single"/>
        </w:rPr>
      </w:pPr>
    </w:p>
    <w:p xmlns:wp14="http://schemas.microsoft.com/office/word/2010/wordml" w:rsidRPr="005403B7" w:rsidR="006321E4" w:rsidP="006321E4" w:rsidRDefault="006321E4" w14:paraId="03ED6FB9" wp14:textId="77777777">
      <w:pPr>
        <w:pStyle w:val="Heading2"/>
        <w:pBdr>
          <w:top w:val="single" w:color="auto" w:sz="4" w:space="1"/>
          <w:bottom w:val="single" w:color="auto" w:sz="4" w:space="1"/>
        </w:pBdr>
        <w:jc w:val="center"/>
        <w:rPr>
          <w:rFonts w:ascii="Garamond" w:hAnsi="Garamond" w:cs="Arial"/>
          <w:sz w:val="22"/>
          <w:szCs w:val="22"/>
        </w:rPr>
      </w:pPr>
      <w:r w:rsidRPr="005403B7">
        <w:rPr>
          <w:rFonts w:ascii="Garamond" w:hAnsi="Garamond" w:cs="Arial"/>
          <w:sz w:val="22"/>
          <w:szCs w:val="22"/>
        </w:rPr>
        <w:t>EDUCATION</w:t>
      </w:r>
    </w:p>
    <w:p xmlns:wp14="http://schemas.microsoft.com/office/word/2010/wordml" w:rsidRPr="005403B7" w:rsidR="006321E4" w:rsidP="006321E4" w:rsidRDefault="006321E4" w14:paraId="34E62F51" wp14:textId="77777777">
      <w:pPr>
        <w:pStyle w:val="CompanyNameAndAddress"/>
        <w:rPr>
          <w:rFonts w:ascii="Garamond" w:hAnsi="Garamond" w:cs="Arial"/>
          <w:sz w:val="22"/>
          <w:szCs w:val="22"/>
        </w:rPr>
      </w:pPr>
    </w:p>
    <w:p xmlns:wp14="http://schemas.microsoft.com/office/word/2010/wordml" w:rsidRPr="005403B7" w:rsidR="00723EF2" w:rsidP="00596BCD" w:rsidRDefault="00D95489" w14:paraId="7540AEAF" wp14:textId="77777777">
      <w:pPr>
        <w:widowControl w:val="0"/>
        <w:numPr>
          <w:ilvl w:val="0"/>
          <w:numId w:val="2"/>
        </w:numPr>
        <w:rPr>
          <w:rFonts w:ascii="Garamond" w:hAnsi="Garamond"/>
          <w:sz w:val="22"/>
          <w:szCs w:val="22"/>
        </w:rPr>
      </w:pPr>
      <w:proofErr w:type="spellStart"/>
      <w:r>
        <w:rPr>
          <w:rFonts w:ascii="Garamond" w:hAnsi="Garamond"/>
          <w:sz w:val="22"/>
          <w:szCs w:val="22"/>
        </w:rPr>
        <w:t>B.Tech</w:t>
      </w:r>
      <w:proofErr w:type="spellEnd"/>
      <w:r>
        <w:rPr>
          <w:rFonts w:ascii="Garamond" w:hAnsi="Garamond"/>
          <w:sz w:val="22"/>
          <w:szCs w:val="22"/>
        </w:rPr>
        <w:t xml:space="preserve">. in Information Technology from Sir </w:t>
      </w:r>
      <w:proofErr w:type="spellStart"/>
      <w:r>
        <w:rPr>
          <w:rFonts w:ascii="Garamond" w:hAnsi="Garamond"/>
          <w:sz w:val="22"/>
          <w:szCs w:val="22"/>
        </w:rPr>
        <w:t>venkateshwara</w:t>
      </w:r>
      <w:proofErr w:type="spellEnd"/>
      <w:r>
        <w:rPr>
          <w:rFonts w:ascii="Garamond" w:hAnsi="Garamond"/>
          <w:sz w:val="22"/>
          <w:szCs w:val="22"/>
        </w:rPr>
        <w:t xml:space="preserve"> College of </w:t>
      </w:r>
      <w:r w:rsidRPr="005403B7" w:rsidR="00723EF2">
        <w:rPr>
          <w:rFonts w:ascii="Garamond" w:hAnsi="Garamond"/>
          <w:sz w:val="22"/>
          <w:szCs w:val="22"/>
        </w:rPr>
        <w:t xml:space="preserve">Engineering </w:t>
      </w:r>
      <w:r>
        <w:rPr>
          <w:rFonts w:ascii="Garamond" w:hAnsi="Garamond"/>
          <w:sz w:val="22"/>
          <w:szCs w:val="22"/>
        </w:rPr>
        <w:t>and Technology</w:t>
      </w:r>
      <w:r w:rsidR="008D621A">
        <w:rPr>
          <w:rFonts w:ascii="Garamond" w:hAnsi="Garamond"/>
          <w:sz w:val="22"/>
          <w:szCs w:val="22"/>
        </w:rPr>
        <w:t xml:space="preserve"> </w:t>
      </w:r>
      <w:r w:rsidRPr="005403B7" w:rsidR="00EA64DD">
        <w:rPr>
          <w:rFonts w:ascii="Garamond" w:hAnsi="Garamond"/>
          <w:sz w:val="22"/>
          <w:szCs w:val="22"/>
        </w:rPr>
        <w:t>(</w:t>
      </w:r>
      <w:r w:rsidR="008D621A">
        <w:rPr>
          <w:rFonts w:ascii="Garamond" w:hAnsi="Garamond"/>
          <w:sz w:val="22"/>
          <w:szCs w:val="22"/>
        </w:rPr>
        <w:t>Anna University)</w:t>
      </w:r>
      <w:proofErr w:type="spellStart"/>
      <w:r>
        <w:rPr>
          <w:rFonts w:ascii="Garamond" w:hAnsi="Garamond"/>
          <w:sz w:val="22"/>
          <w:szCs w:val="22"/>
        </w:rPr>
        <w:t>Thiruvallur</w:t>
      </w:r>
      <w:proofErr w:type="spellEnd"/>
      <w:r w:rsidR="008D621A">
        <w:rPr>
          <w:rFonts w:ascii="Garamond" w:hAnsi="Garamond"/>
          <w:sz w:val="22"/>
          <w:szCs w:val="22"/>
        </w:rPr>
        <w:t>, Tamil Nadu</w:t>
      </w:r>
      <w:r w:rsidRPr="005403B7" w:rsidR="00723EF2">
        <w:rPr>
          <w:rFonts w:ascii="Garamond" w:hAnsi="Garamond"/>
          <w:sz w:val="22"/>
          <w:szCs w:val="22"/>
        </w:rPr>
        <w:t>, India.</w:t>
      </w:r>
    </w:p>
    <w:sectPr w:rsidRPr="005403B7" w:rsidR="00723EF2" w:rsidSect="00DC3D69">
      <w:headerReference w:type="default" r:id="rId8"/>
      <w:pgSz w:w="12240" w:h="15840" w:orient="portrait"/>
      <w:pgMar w:top="144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730BFF" w:rsidP="00024519" w:rsidRDefault="00730BFF" w14:paraId="09CD7303" wp14:textId="77777777">
      <w:r>
        <w:separator/>
      </w:r>
    </w:p>
  </w:endnote>
  <w:endnote w:type="continuationSeparator" w:id="0">
    <w:p xmlns:wp14="http://schemas.microsoft.com/office/word/2010/wordml" w:rsidR="00730BFF" w:rsidP="00024519" w:rsidRDefault="00730BFF" w14:paraId="2BA6469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730BFF" w:rsidP="00024519" w:rsidRDefault="00730BFF" w14:paraId="3B1F37FF" wp14:textId="77777777">
      <w:r>
        <w:separator/>
      </w:r>
    </w:p>
  </w:footnote>
  <w:footnote w:type="continuationSeparator" w:id="0">
    <w:p xmlns:wp14="http://schemas.microsoft.com/office/word/2010/wordml" w:rsidR="00730BFF" w:rsidP="00024519" w:rsidRDefault="00730BFF" w14:paraId="5B5AD13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xmlns:wp14="http://schemas.microsoft.com/office/word/2010/wordml" w:rsidR="00332B43" w:rsidP="00A67C83" w:rsidRDefault="00A67C83" w14:paraId="72979CB2" wp14:textId="77777777">
    <w:pPr>
      <w:pStyle w:val="Header"/>
      <w:rPr>
        <w:rFonts w:ascii="Garamond" w:hAnsi="Garamond"/>
        <w:noProof/>
        <w:sz w:val="22"/>
        <w:szCs w:val="22"/>
      </w:rPr>
    </w:pPr>
    <w:r w:rsidRPr="00E524F2">
      <w:rPr>
        <w:rFonts w:ascii="Garamond" w:hAnsi="Garamond"/>
        <w:noProof/>
        <w:sz w:val="22"/>
        <w:szCs w:val="22"/>
      </w:rPr>
      <w:drawing>
        <wp:anchor xmlns:wp14="http://schemas.microsoft.com/office/word/2010/wordprocessingDrawing" distT="0" distB="0" distL="114300" distR="114300" simplePos="0" relativeHeight="251659264" behindDoc="0" locked="0" layoutInCell="0" allowOverlap="1" wp14:anchorId="693B638E" wp14:editId="26672E3B">
          <wp:simplePos x="0" y="0"/>
          <wp:positionH relativeFrom="column">
            <wp:posOffset>5562600</wp:posOffset>
          </wp:positionH>
          <wp:positionV relativeFrom="paragraph">
            <wp:posOffset>-219075</wp:posOffset>
          </wp:positionV>
          <wp:extent cx="504825" cy="590550"/>
          <wp:effectExtent l="19050" t="0" r="9525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E54FF">
      <w:rPr>
        <w:rFonts w:ascii="Garamond" w:hAnsi="Garamond"/>
        <w:noProof/>
        <w:sz w:val="22"/>
        <w:szCs w:val="22"/>
      </w:rPr>
      <w:t>THILAGAVATHY U</w:t>
    </w:r>
    <w:r w:rsidR="008D621A">
      <w:rPr>
        <w:rFonts w:ascii="Garamond" w:hAnsi="Garamond"/>
        <w:noProof/>
        <w:sz w:val="22"/>
        <w:szCs w:val="22"/>
      </w:rPr>
      <w:t>(549867)</w:t>
    </w:r>
  </w:p>
  <w:p xmlns:wp14="http://schemas.microsoft.com/office/word/2010/wordml" w:rsidRPr="00E524F2" w:rsidR="00823C1C" w:rsidP="00A67C83" w:rsidRDefault="00823C1C" w14:paraId="2209AAD8" wp14:textId="77777777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noProof/>
        <w:sz w:val="22"/>
        <w:szCs w:val="22"/>
      </w:rPr>
      <w:t>VNET: 304041 (prefered)</w:t>
    </w:r>
  </w:p>
  <w:p xmlns:wp14="http://schemas.microsoft.com/office/word/2010/wordml" w:rsidRPr="00E524F2" w:rsidR="00332B43" w:rsidP="00332B43" w:rsidRDefault="00FE54FF" w14:paraId="0942B290" wp14:textId="77777777">
    <w:pPr>
      <w:rPr>
        <w:rFonts w:ascii="Garamond" w:hAnsi="Garamond"/>
        <w:sz w:val="22"/>
        <w:szCs w:val="22"/>
        <w:lang w:val="fr-FR"/>
      </w:rPr>
    </w:pPr>
    <w:r>
      <w:rPr>
        <w:rFonts w:ascii="Garamond" w:hAnsi="Garamond"/>
        <w:sz w:val="22"/>
        <w:szCs w:val="22"/>
        <w:lang w:val="fr-FR"/>
      </w:rPr>
      <w:t>9884069612</w:t>
    </w:r>
  </w:p>
  <w:p xmlns:wp14="http://schemas.microsoft.com/office/word/2010/wordml" w:rsidRPr="00A67C83" w:rsidR="00024519" w:rsidP="00A67C83" w:rsidRDefault="00024519" w14:paraId="72D61F0B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A5646"/>
    <w:multiLevelType w:val="hybridMultilevel"/>
    <w:tmpl w:val="2AECFEA8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487035A7"/>
    <w:multiLevelType w:val="hybridMultilevel"/>
    <w:tmpl w:val="974475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A787AEC"/>
    <w:multiLevelType w:val="hybridMultilevel"/>
    <w:tmpl w:val="241CD2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A133376"/>
    <w:multiLevelType w:val="hybridMultilevel"/>
    <w:tmpl w:val="D38AD5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B09"/>
    <w:rsid w:val="000017BF"/>
    <w:rsid w:val="00002984"/>
    <w:rsid w:val="00016276"/>
    <w:rsid w:val="000234E6"/>
    <w:rsid w:val="00024519"/>
    <w:rsid w:val="000313EA"/>
    <w:rsid w:val="0003186D"/>
    <w:rsid w:val="0003245B"/>
    <w:rsid w:val="00042B4E"/>
    <w:rsid w:val="000468AE"/>
    <w:rsid w:val="0005189A"/>
    <w:rsid w:val="00057467"/>
    <w:rsid w:val="00080CC7"/>
    <w:rsid w:val="0008247C"/>
    <w:rsid w:val="0009251E"/>
    <w:rsid w:val="000973B6"/>
    <w:rsid w:val="000978EB"/>
    <w:rsid w:val="000B5CF4"/>
    <w:rsid w:val="000C2062"/>
    <w:rsid w:val="000C2481"/>
    <w:rsid w:val="000C4376"/>
    <w:rsid w:val="000D01DE"/>
    <w:rsid w:val="000D3498"/>
    <w:rsid w:val="000F3733"/>
    <w:rsid w:val="000F4150"/>
    <w:rsid w:val="00117C4B"/>
    <w:rsid w:val="00125D5C"/>
    <w:rsid w:val="00131AB7"/>
    <w:rsid w:val="00131FB7"/>
    <w:rsid w:val="00137109"/>
    <w:rsid w:val="0014196C"/>
    <w:rsid w:val="0015280F"/>
    <w:rsid w:val="001625CE"/>
    <w:rsid w:val="00180DF3"/>
    <w:rsid w:val="00182DB7"/>
    <w:rsid w:val="0018632C"/>
    <w:rsid w:val="00186681"/>
    <w:rsid w:val="0018798B"/>
    <w:rsid w:val="00187EF4"/>
    <w:rsid w:val="00191E09"/>
    <w:rsid w:val="001920BE"/>
    <w:rsid w:val="0019513F"/>
    <w:rsid w:val="00195824"/>
    <w:rsid w:val="001A67C8"/>
    <w:rsid w:val="001B2E55"/>
    <w:rsid w:val="001C2A2B"/>
    <w:rsid w:val="001C2B25"/>
    <w:rsid w:val="001C3DC0"/>
    <w:rsid w:val="001D03C5"/>
    <w:rsid w:val="001D5A57"/>
    <w:rsid w:val="001E3B33"/>
    <w:rsid w:val="001E6CF1"/>
    <w:rsid w:val="001F0372"/>
    <w:rsid w:val="001F3057"/>
    <w:rsid w:val="001F3F2B"/>
    <w:rsid w:val="001F78BB"/>
    <w:rsid w:val="0020508B"/>
    <w:rsid w:val="002060CB"/>
    <w:rsid w:val="002103E4"/>
    <w:rsid w:val="0021209E"/>
    <w:rsid w:val="00217917"/>
    <w:rsid w:val="00220354"/>
    <w:rsid w:val="00221904"/>
    <w:rsid w:val="00221A07"/>
    <w:rsid w:val="00222449"/>
    <w:rsid w:val="00226CF1"/>
    <w:rsid w:val="00231573"/>
    <w:rsid w:val="00232942"/>
    <w:rsid w:val="00242D78"/>
    <w:rsid w:val="00243481"/>
    <w:rsid w:val="00243DDE"/>
    <w:rsid w:val="00245DBE"/>
    <w:rsid w:val="00255AE1"/>
    <w:rsid w:val="002602D5"/>
    <w:rsid w:val="002714F7"/>
    <w:rsid w:val="00273BD3"/>
    <w:rsid w:val="00286148"/>
    <w:rsid w:val="0029030A"/>
    <w:rsid w:val="00293C00"/>
    <w:rsid w:val="0029677A"/>
    <w:rsid w:val="002A6ED6"/>
    <w:rsid w:val="002B4404"/>
    <w:rsid w:val="002C1072"/>
    <w:rsid w:val="002C46E7"/>
    <w:rsid w:val="002C7514"/>
    <w:rsid w:val="002D04C7"/>
    <w:rsid w:val="002D748E"/>
    <w:rsid w:val="002E2916"/>
    <w:rsid w:val="002E30E2"/>
    <w:rsid w:val="002E3902"/>
    <w:rsid w:val="002F3AED"/>
    <w:rsid w:val="002F672C"/>
    <w:rsid w:val="00300FDE"/>
    <w:rsid w:val="00304266"/>
    <w:rsid w:val="0031085D"/>
    <w:rsid w:val="00312E28"/>
    <w:rsid w:val="00321715"/>
    <w:rsid w:val="00323689"/>
    <w:rsid w:val="00327D04"/>
    <w:rsid w:val="003301AA"/>
    <w:rsid w:val="003317AF"/>
    <w:rsid w:val="00332B43"/>
    <w:rsid w:val="00335273"/>
    <w:rsid w:val="00340161"/>
    <w:rsid w:val="00346F4B"/>
    <w:rsid w:val="00347A38"/>
    <w:rsid w:val="003526FE"/>
    <w:rsid w:val="003631C1"/>
    <w:rsid w:val="003736BA"/>
    <w:rsid w:val="003749A7"/>
    <w:rsid w:val="00375C75"/>
    <w:rsid w:val="003767C7"/>
    <w:rsid w:val="003821A5"/>
    <w:rsid w:val="00383AC3"/>
    <w:rsid w:val="003927BB"/>
    <w:rsid w:val="00397B4A"/>
    <w:rsid w:val="003B11EA"/>
    <w:rsid w:val="003B5B7D"/>
    <w:rsid w:val="003C19B6"/>
    <w:rsid w:val="003C69B9"/>
    <w:rsid w:val="003C762E"/>
    <w:rsid w:val="003D544D"/>
    <w:rsid w:val="003D6EEC"/>
    <w:rsid w:val="003E0D67"/>
    <w:rsid w:val="003E1B8B"/>
    <w:rsid w:val="003E52F7"/>
    <w:rsid w:val="003F22E4"/>
    <w:rsid w:val="003F5C59"/>
    <w:rsid w:val="00400478"/>
    <w:rsid w:val="00400E8A"/>
    <w:rsid w:val="00404906"/>
    <w:rsid w:val="004232AF"/>
    <w:rsid w:val="004239BD"/>
    <w:rsid w:val="0042540A"/>
    <w:rsid w:val="004256E8"/>
    <w:rsid w:val="00425E8A"/>
    <w:rsid w:val="00433EBB"/>
    <w:rsid w:val="004373D6"/>
    <w:rsid w:val="00440237"/>
    <w:rsid w:val="0044087D"/>
    <w:rsid w:val="004417F6"/>
    <w:rsid w:val="0044257A"/>
    <w:rsid w:val="00470DB3"/>
    <w:rsid w:val="00472BCE"/>
    <w:rsid w:val="0047461C"/>
    <w:rsid w:val="00474DE5"/>
    <w:rsid w:val="00480169"/>
    <w:rsid w:val="004831EE"/>
    <w:rsid w:val="00493D13"/>
    <w:rsid w:val="00497295"/>
    <w:rsid w:val="004B1BEA"/>
    <w:rsid w:val="004B5E87"/>
    <w:rsid w:val="004B7440"/>
    <w:rsid w:val="004C0D9C"/>
    <w:rsid w:val="004C1B78"/>
    <w:rsid w:val="004C2A89"/>
    <w:rsid w:val="004C482F"/>
    <w:rsid w:val="004C53E6"/>
    <w:rsid w:val="004E41CD"/>
    <w:rsid w:val="004F613D"/>
    <w:rsid w:val="005004A6"/>
    <w:rsid w:val="00507785"/>
    <w:rsid w:val="005114EC"/>
    <w:rsid w:val="005170D1"/>
    <w:rsid w:val="005245B9"/>
    <w:rsid w:val="0052489A"/>
    <w:rsid w:val="00525A8C"/>
    <w:rsid w:val="005403B7"/>
    <w:rsid w:val="00551859"/>
    <w:rsid w:val="00560A55"/>
    <w:rsid w:val="005649DC"/>
    <w:rsid w:val="005673BE"/>
    <w:rsid w:val="00570507"/>
    <w:rsid w:val="005753D2"/>
    <w:rsid w:val="00587774"/>
    <w:rsid w:val="00596BCD"/>
    <w:rsid w:val="005A2E99"/>
    <w:rsid w:val="005A4E91"/>
    <w:rsid w:val="005A6FAB"/>
    <w:rsid w:val="005B4051"/>
    <w:rsid w:val="005C0D20"/>
    <w:rsid w:val="005D0F4A"/>
    <w:rsid w:val="005D1124"/>
    <w:rsid w:val="005D145E"/>
    <w:rsid w:val="005D571C"/>
    <w:rsid w:val="005E2938"/>
    <w:rsid w:val="005E6EC8"/>
    <w:rsid w:val="005F040E"/>
    <w:rsid w:val="005F1988"/>
    <w:rsid w:val="005F4A78"/>
    <w:rsid w:val="005F79DD"/>
    <w:rsid w:val="00605C11"/>
    <w:rsid w:val="00610420"/>
    <w:rsid w:val="00610DCC"/>
    <w:rsid w:val="0061205D"/>
    <w:rsid w:val="006152D9"/>
    <w:rsid w:val="00617A15"/>
    <w:rsid w:val="00622F74"/>
    <w:rsid w:val="00626216"/>
    <w:rsid w:val="006321E4"/>
    <w:rsid w:val="00632AC3"/>
    <w:rsid w:val="00637E94"/>
    <w:rsid w:val="0064084F"/>
    <w:rsid w:val="00646ACD"/>
    <w:rsid w:val="006478A2"/>
    <w:rsid w:val="00654DA2"/>
    <w:rsid w:val="00656693"/>
    <w:rsid w:val="006602D0"/>
    <w:rsid w:val="00661C3A"/>
    <w:rsid w:val="00663EEF"/>
    <w:rsid w:val="006658DA"/>
    <w:rsid w:val="00665D62"/>
    <w:rsid w:val="00665F6C"/>
    <w:rsid w:val="006720D6"/>
    <w:rsid w:val="0067227B"/>
    <w:rsid w:val="00696F3F"/>
    <w:rsid w:val="006A60FF"/>
    <w:rsid w:val="006B15DC"/>
    <w:rsid w:val="006C2FAD"/>
    <w:rsid w:val="006C6CB8"/>
    <w:rsid w:val="006D5057"/>
    <w:rsid w:val="006E67B2"/>
    <w:rsid w:val="006F253F"/>
    <w:rsid w:val="006F748A"/>
    <w:rsid w:val="00700B76"/>
    <w:rsid w:val="00701197"/>
    <w:rsid w:val="007072B9"/>
    <w:rsid w:val="007123AD"/>
    <w:rsid w:val="00712435"/>
    <w:rsid w:val="0071286B"/>
    <w:rsid w:val="00714BEA"/>
    <w:rsid w:val="00717733"/>
    <w:rsid w:val="00723EF2"/>
    <w:rsid w:val="00730BFF"/>
    <w:rsid w:val="00746BCD"/>
    <w:rsid w:val="00752FF0"/>
    <w:rsid w:val="007540E7"/>
    <w:rsid w:val="00766417"/>
    <w:rsid w:val="00770E28"/>
    <w:rsid w:val="0077254B"/>
    <w:rsid w:val="00772E04"/>
    <w:rsid w:val="0078327A"/>
    <w:rsid w:val="00786179"/>
    <w:rsid w:val="00786D71"/>
    <w:rsid w:val="00791CFC"/>
    <w:rsid w:val="007A5BE1"/>
    <w:rsid w:val="007B2667"/>
    <w:rsid w:val="007B28F6"/>
    <w:rsid w:val="007C1E6E"/>
    <w:rsid w:val="007C26B8"/>
    <w:rsid w:val="007D0C4D"/>
    <w:rsid w:val="007D327F"/>
    <w:rsid w:val="007D4DBF"/>
    <w:rsid w:val="007D66EF"/>
    <w:rsid w:val="007E3FF6"/>
    <w:rsid w:val="007E67B5"/>
    <w:rsid w:val="007E7927"/>
    <w:rsid w:val="007F5D75"/>
    <w:rsid w:val="00800632"/>
    <w:rsid w:val="00817119"/>
    <w:rsid w:val="00821C38"/>
    <w:rsid w:val="00823C1C"/>
    <w:rsid w:val="008248B2"/>
    <w:rsid w:val="00826EE1"/>
    <w:rsid w:val="00831284"/>
    <w:rsid w:val="00850641"/>
    <w:rsid w:val="00851953"/>
    <w:rsid w:val="00852627"/>
    <w:rsid w:val="0085424F"/>
    <w:rsid w:val="00855043"/>
    <w:rsid w:val="00855877"/>
    <w:rsid w:val="00857371"/>
    <w:rsid w:val="00862776"/>
    <w:rsid w:val="008627B5"/>
    <w:rsid w:val="0086307F"/>
    <w:rsid w:val="00867945"/>
    <w:rsid w:val="00870138"/>
    <w:rsid w:val="0088025A"/>
    <w:rsid w:val="00891AE5"/>
    <w:rsid w:val="008926D4"/>
    <w:rsid w:val="008A08B1"/>
    <w:rsid w:val="008A4C8F"/>
    <w:rsid w:val="008A577F"/>
    <w:rsid w:val="008A59B1"/>
    <w:rsid w:val="008C18C0"/>
    <w:rsid w:val="008C6FA8"/>
    <w:rsid w:val="008C7788"/>
    <w:rsid w:val="008C7896"/>
    <w:rsid w:val="008D20DA"/>
    <w:rsid w:val="008D4ABE"/>
    <w:rsid w:val="008D621A"/>
    <w:rsid w:val="008D67DF"/>
    <w:rsid w:val="008E68C8"/>
    <w:rsid w:val="008F1160"/>
    <w:rsid w:val="0090057B"/>
    <w:rsid w:val="009044E9"/>
    <w:rsid w:val="00907CE6"/>
    <w:rsid w:val="00907FDB"/>
    <w:rsid w:val="00911AFA"/>
    <w:rsid w:val="0091400E"/>
    <w:rsid w:val="00915680"/>
    <w:rsid w:val="0092377E"/>
    <w:rsid w:val="009248BC"/>
    <w:rsid w:val="009273CA"/>
    <w:rsid w:val="00934CB4"/>
    <w:rsid w:val="009446F2"/>
    <w:rsid w:val="00947DEA"/>
    <w:rsid w:val="00950E32"/>
    <w:rsid w:val="00956C1A"/>
    <w:rsid w:val="009610BB"/>
    <w:rsid w:val="00964942"/>
    <w:rsid w:val="00972CC4"/>
    <w:rsid w:val="00977E8D"/>
    <w:rsid w:val="00992059"/>
    <w:rsid w:val="0099487E"/>
    <w:rsid w:val="009971B1"/>
    <w:rsid w:val="009A0BDD"/>
    <w:rsid w:val="009A0DB1"/>
    <w:rsid w:val="009A6352"/>
    <w:rsid w:val="009B1218"/>
    <w:rsid w:val="009B1428"/>
    <w:rsid w:val="009B2A03"/>
    <w:rsid w:val="009B32EF"/>
    <w:rsid w:val="009C1135"/>
    <w:rsid w:val="009C4DD4"/>
    <w:rsid w:val="009D15DE"/>
    <w:rsid w:val="00A01116"/>
    <w:rsid w:val="00A02429"/>
    <w:rsid w:val="00A11AC4"/>
    <w:rsid w:val="00A205A0"/>
    <w:rsid w:val="00A22A86"/>
    <w:rsid w:val="00A25FCA"/>
    <w:rsid w:val="00A274FA"/>
    <w:rsid w:val="00A30234"/>
    <w:rsid w:val="00A3185D"/>
    <w:rsid w:val="00A31C3B"/>
    <w:rsid w:val="00A32E7E"/>
    <w:rsid w:val="00A430F3"/>
    <w:rsid w:val="00A4389F"/>
    <w:rsid w:val="00A51A09"/>
    <w:rsid w:val="00A61051"/>
    <w:rsid w:val="00A613EC"/>
    <w:rsid w:val="00A67C83"/>
    <w:rsid w:val="00A67DAE"/>
    <w:rsid w:val="00A75D4C"/>
    <w:rsid w:val="00A80E05"/>
    <w:rsid w:val="00A811F7"/>
    <w:rsid w:val="00A86352"/>
    <w:rsid w:val="00A91A79"/>
    <w:rsid w:val="00A92B71"/>
    <w:rsid w:val="00A94B86"/>
    <w:rsid w:val="00AA204F"/>
    <w:rsid w:val="00AC28A9"/>
    <w:rsid w:val="00AC2927"/>
    <w:rsid w:val="00AC5EC7"/>
    <w:rsid w:val="00AD24F3"/>
    <w:rsid w:val="00AD57AB"/>
    <w:rsid w:val="00AE004D"/>
    <w:rsid w:val="00AE03AD"/>
    <w:rsid w:val="00AF5E97"/>
    <w:rsid w:val="00B0392E"/>
    <w:rsid w:val="00B0405D"/>
    <w:rsid w:val="00B123B0"/>
    <w:rsid w:val="00B20DF5"/>
    <w:rsid w:val="00B24680"/>
    <w:rsid w:val="00B25C3E"/>
    <w:rsid w:val="00B300C1"/>
    <w:rsid w:val="00B325B9"/>
    <w:rsid w:val="00B32669"/>
    <w:rsid w:val="00B355A4"/>
    <w:rsid w:val="00B42D77"/>
    <w:rsid w:val="00B447CB"/>
    <w:rsid w:val="00B46369"/>
    <w:rsid w:val="00B576B0"/>
    <w:rsid w:val="00B649BB"/>
    <w:rsid w:val="00B66A05"/>
    <w:rsid w:val="00B70451"/>
    <w:rsid w:val="00B76406"/>
    <w:rsid w:val="00B80CB6"/>
    <w:rsid w:val="00B814F4"/>
    <w:rsid w:val="00B821ED"/>
    <w:rsid w:val="00B96239"/>
    <w:rsid w:val="00BB064C"/>
    <w:rsid w:val="00BC12E0"/>
    <w:rsid w:val="00BD216E"/>
    <w:rsid w:val="00BE1775"/>
    <w:rsid w:val="00BF0D36"/>
    <w:rsid w:val="00BF35E1"/>
    <w:rsid w:val="00BF6FB0"/>
    <w:rsid w:val="00BF79E2"/>
    <w:rsid w:val="00C03BB2"/>
    <w:rsid w:val="00C0678B"/>
    <w:rsid w:val="00C07CF8"/>
    <w:rsid w:val="00C12FD3"/>
    <w:rsid w:val="00C13826"/>
    <w:rsid w:val="00C20F0B"/>
    <w:rsid w:val="00C218EB"/>
    <w:rsid w:val="00C22AED"/>
    <w:rsid w:val="00C23377"/>
    <w:rsid w:val="00C247E0"/>
    <w:rsid w:val="00C30B8F"/>
    <w:rsid w:val="00C360D0"/>
    <w:rsid w:val="00C4349E"/>
    <w:rsid w:val="00C43ADC"/>
    <w:rsid w:val="00C44D3C"/>
    <w:rsid w:val="00C50128"/>
    <w:rsid w:val="00C506B0"/>
    <w:rsid w:val="00C5132E"/>
    <w:rsid w:val="00C52AD0"/>
    <w:rsid w:val="00C56B0E"/>
    <w:rsid w:val="00C625CE"/>
    <w:rsid w:val="00C65240"/>
    <w:rsid w:val="00C65268"/>
    <w:rsid w:val="00C663A1"/>
    <w:rsid w:val="00C67177"/>
    <w:rsid w:val="00C72ADC"/>
    <w:rsid w:val="00C916F0"/>
    <w:rsid w:val="00C93C93"/>
    <w:rsid w:val="00CA1CA4"/>
    <w:rsid w:val="00CA7AEC"/>
    <w:rsid w:val="00CB2C12"/>
    <w:rsid w:val="00CB4791"/>
    <w:rsid w:val="00CB6813"/>
    <w:rsid w:val="00CC1037"/>
    <w:rsid w:val="00CC2CF7"/>
    <w:rsid w:val="00CC342F"/>
    <w:rsid w:val="00CD39FD"/>
    <w:rsid w:val="00CD6384"/>
    <w:rsid w:val="00CE0717"/>
    <w:rsid w:val="00CE3EB5"/>
    <w:rsid w:val="00CE6287"/>
    <w:rsid w:val="00CF66AF"/>
    <w:rsid w:val="00D03170"/>
    <w:rsid w:val="00D03C38"/>
    <w:rsid w:val="00D05B4B"/>
    <w:rsid w:val="00D109C1"/>
    <w:rsid w:val="00D162DC"/>
    <w:rsid w:val="00D1698B"/>
    <w:rsid w:val="00D2071E"/>
    <w:rsid w:val="00D33505"/>
    <w:rsid w:val="00D40E5D"/>
    <w:rsid w:val="00D63237"/>
    <w:rsid w:val="00D6415D"/>
    <w:rsid w:val="00D65CEF"/>
    <w:rsid w:val="00D705C1"/>
    <w:rsid w:val="00D71F0F"/>
    <w:rsid w:val="00D7401C"/>
    <w:rsid w:val="00D74BC4"/>
    <w:rsid w:val="00D80AB8"/>
    <w:rsid w:val="00D81698"/>
    <w:rsid w:val="00D91CAA"/>
    <w:rsid w:val="00D940CE"/>
    <w:rsid w:val="00D9433C"/>
    <w:rsid w:val="00D95489"/>
    <w:rsid w:val="00DA2E1A"/>
    <w:rsid w:val="00DB1B08"/>
    <w:rsid w:val="00DB290C"/>
    <w:rsid w:val="00DC3764"/>
    <w:rsid w:val="00DC3D69"/>
    <w:rsid w:val="00DC6A97"/>
    <w:rsid w:val="00DC7C68"/>
    <w:rsid w:val="00DD28D7"/>
    <w:rsid w:val="00DE0AA7"/>
    <w:rsid w:val="00DE6552"/>
    <w:rsid w:val="00DF1F62"/>
    <w:rsid w:val="00DF555A"/>
    <w:rsid w:val="00E020DB"/>
    <w:rsid w:val="00E07C66"/>
    <w:rsid w:val="00E117A1"/>
    <w:rsid w:val="00E12126"/>
    <w:rsid w:val="00E166BA"/>
    <w:rsid w:val="00E34BC8"/>
    <w:rsid w:val="00E40339"/>
    <w:rsid w:val="00E44AC6"/>
    <w:rsid w:val="00E44F8D"/>
    <w:rsid w:val="00E454F1"/>
    <w:rsid w:val="00E47585"/>
    <w:rsid w:val="00E524F2"/>
    <w:rsid w:val="00E650E5"/>
    <w:rsid w:val="00E67871"/>
    <w:rsid w:val="00E74F8E"/>
    <w:rsid w:val="00E7665D"/>
    <w:rsid w:val="00E768D8"/>
    <w:rsid w:val="00E93008"/>
    <w:rsid w:val="00E954CC"/>
    <w:rsid w:val="00E97461"/>
    <w:rsid w:val="00EA1788"/>
    <w:rsid w:val="00EA1B32"/>
    <w:rsid w:val="00EA385C"/>
    <w:rsid w:val="00EA4C0A"/>
    <w:rsid w:val="00EA64DD"/>
    <w:rsid w:val="00EB173B"/>
    <w:rsid w:val="00EB5802"/>
    <w:rsid w:val="00EB5822"/>
    <w:rsid w:val="00EC28F4"/>
    <w:rsid w:val="00EC4A99"/>
    <w:rsid w:val="00ED1A44"/>
    <w:rsid w:val="00ED1A80"/>
    <w:rsid w:val="00ED25D1"/>
    <w:rsid w:val="00EE329E"/>
    <w:rsid w:val="00EE4FA3"/>
    <w:rsid w:val="00EF5AF6"/>
    <w:rsid w:val="00EF781F"/>
    <w:rsid w:val="00EF7E7A"/>
    <w:rsid w:val="00F05F98"/>
    <w:rsid w:val="00F06B73"/>
    <w:rsid w:val="00F1164B"/>
    <w:rsid w:val="00F2088D"/>
    <w:rsid w:val="00F21C62"/>
    <w:rsid w:val="00F24F9A"/>
    <w:rsid w:val="00F34D2C"/>
    <w:rsid w:val="00F3738A"/>
    <w:rsid w:val="00F40EE6"/>
    <w:rsid w:val="00F4152B"/>
    <w:rsid w:val="00F44B8F"/>
    <w:rsid w:val="00F44F42"/>
    <w:rsid w:val="00F47734"/>
    <w:rsid w:val="00F50E27"/>
    <w:rsid w:val="00F54208"/>
    <w:rsid w:val="00F62496"/>
    <w:rsid w:val="00F62B09"/>
    <w:rsid w:val="00F638D7"/>
    <w:rsid w:val="00F669F5"/>
    <w:rsid w:val="00F6771C"/>
    <w:rsid w:val="00F72FE5"/>
    <w:rsid w:val="00F749F8"/>
    <w:rsid w:val="00F754BB"/>
    <w:rsid w:val="00F75660"/>
    <w:rsid w:val="00F778E4"/>
    <w:rsid w:val="00F826D2"/>
    <w:rsid w:val="00F86D27"/>
    <w:rsid w:val="00F908FE"/>
    <w:rsid w:val="00F90C25"/>
    <w:rsid w:val="00FA28CA"/>
    <w:rsid w:val="00FA63C4"/>
    <w:rsid w:val="00FB65B1"/>
    <w:rsid w:val="00FC03BF"/>
    <w:rsid w:val="00FC2247"/>
    <w:rsid w:val="00FE25DE"/>
    <w:rsid w:val="00FE54FF"/>
    <w:rsid w:val="00FE662D"/>
    <w:rsid w:val="00FF34DB"/>
    <w:rsid w:val="01AD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7FCD48B-7A14-4644-9675-DC837F173CC6}"/>
  <w14:docId w14:val="1CE6B103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C3D69"/>
  </w:style>
  <w:style w:type="paragraph" w:styleId="Heading1">
    <w:name w:val="heading 1"/>
    <w:basedOn w:val="Normal"/>
    <w:next w:val="Normal"/>
    <w:qFormat/>
    <w:rsid w:val="00DC3D69"/>
    <w:pPr>
      <w:keepNext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rsid w:val="00DC3D69"/>
    <w:pPr>
      <w:keepNext/>
      <w:widowControl w:val="0"/>
      <w:tabs>
        <w:tab w:val="left" w:pos="-720"/>
      </w:tabs>
      <w:suppressAutoHyphens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DC3D69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7">
    <w:name w:val="heading 7"/>
    <w:basedOn w:val="Normal"/>
    <w:next w:val="Normal"/>
    <w:qFormat/>
    <w:rsid w:val="00DC3D69"/>
    <w:pPr>
      <w:keepNext/>
      <w:widowControl w:val="0"/>
      <w:tabs>
        <w:tab w:val="left" w:pos="-720"/>
        <w:tab w:val="right" w:pos="540"/>
        <w:tab w:val="right" w:pos="810"/>
        <w:tab w:val="right" w:pos="990"/>
        <w:tab w:val="right" w:pos="1350"/>
        <w:tab w:val="right" w:pos="1800"/>
        <w:tab w:val="right" w:pos="2340"/>
      </w:tabs>
      <w:suppressAutoHyphens/>
      <w:outlineLvl w:val="6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2">
    <w:name w:val="Body Text 2"/>
    <w:basedOn w:val="Normal"/>
    <w:rsid w:val="00DC3D69"/>
    <w:pPr>
      <w:tabs>
        <w:tab w:val="left" w:pos="-720"/>
        <w:tab w:val="left" w:pos="0"/>
        <w:tab w:val="left" w:pos="360"/>
        <w:tab w:val="left" w:pos="720"/>
        <w:tab w:val="left" w:pos="1440"/>
        <w:tab w:val="left" w:pos="2160"/>
        <w:tab w:val="left" w:pos="2880"/>
        <w:tab w:val="left" w:pos="3600"/>
      </w:tabs>
      <w:suppressAutoHyphens/>
    </w:pPr>
    <w:rPr>
      <w:sz w:val="24"/>
    </w:rPr>
  </w:style>
  <w:style w:type="paragraph" w:styleId="NameAndAddress" w:customStyle="1">
    <w:name w:val="NameAndAddress"/>
    <w:basedOn w:val="Normal"/>
    <w:next w:val="Normal"/>
    <w:rsid w:val="00DC3D69"/>
    <w:rPr>
      <w:rFonts w:ascii="Arial" w:hAnsi="Arial"/>
      <w:i/>
      <w:sz w:val="24"/>
    </w:rPr>
  </w:style>
  <w:style w:type="paragraph" w:styleId="HeaderAndSeparator" w:customStyle="1">
    <w:name w:val="HeaderAndSeparator"/>
    <w:basedOn w:val="Normal"/>
    <w:next w:val="Normal"/>
    <w:rsid w:val="00DC3D69"/>
    <w:pPr>
      <w:pBdr>
        <w:top w:val="single" w:color="auto" w:sz="6" w:space="6"/>
        <w:bottom w:val="single" w:color="auto" w:sz="6" w:space="6"/>
      </w:pBdr>
      <w:spacing w:before="240" w:after="240"/>
      <w:jc w:val="center"/>
    </w:pPr>
    <w:rPr>
      <w:rFonts w:ascii="Arial" w:hAnsi="Arial"/>
      <w:smallCaps/>
      <w:spacing w:val="40"/>
      <w:sz w:val="32"/>
    </w:rPr>
  </w:style>
  <w:style w:type="paragraph" w:styleId="CompanyNameAndAddress" w:customStyle="1">
    <w:name w:val="CompanyNameAndAddress"/>
    <w:basedOn w:val="Normal"/>
    <w:next w:val="Normal"/>
    <w:rsid w:val="00DC3D69"/>
    <w:pPr>
      <w:tabs>
        <w:tab w:val="right" w:pos="8640"/>
      </w:tabs>
    </w:pPr>
    <w:rPr>
      <w:rFonts w:ascii="Arial" w:hAnsi="Arial"/>
      <w:sz w:val="24"/>
    </w:rPr>
  </w:style>
  <w:style w:type="paragraph" w:styleId="Position" w:customStyle="1">
    <w:name w:val="Position"/>
    <w:basedOn w:val="Normal"/>
    <w:rsid w:val="00DC3D69"/>
    <w:pPr>
      <w:ind w:left="720"/>
    </w:pPr>
    <w:rPr>
      <w:rFonts w:ascii="Arial" w:hAnsi="Arial"/>
      <w:i/>
      <w:sz w:val="24"/>
    </w:rPr>
  </w:style>
  <w:style w:type="paragraph" w:styleId="ProjectNameAndAddress" w:customStyle="1">
    <w:name w:val="ProjectNameAndAddress"/>
    <w:basedOn w:val="CompanyNameAndAddress"/>
    <w:rsid w:val="00DC3D69"/>
    <w:pPr>
      <w:tabs>
        <w:tab w:val="clear" w:pos="8640"/>
        <w:tab w:val="right" w:pos="8280"/>
      </w:tabs>
      <w:ind w:left="720"/>
    </w:pPr>
  </w:style>
  <w:style w:type="paragraph" w:styleId="ProjectDescription" w:customStyle="1">
    <w:name w:val="ProjectDescription"/>
    <w:basedOn w:val="ProjectNameAndAddress"/>
    <w:next w:val="Normal"/>
    <w:rsid w:val="00DC3D69"/>
    <w:rPr>
      <w:i/>
    </w:rPr>
  </w:style>
  <w:style w:type="paragraph" w:styleId="Skills" w:customStyle="1">
    <w:name w:val="Skills"/>
    <w:basedOn w:val="CompanyNameAndAddress"/>
    <w:rsid w:val="00DC3D69"/>
    <w:pPr>
      <w:tabs>
        <w:tab w:val="left" w:pos="2880"/>
      </w:tabs>
      <w:spacing w:before="120"/>
      <w:ind w:left="2880" w:hanging="2880"/>
    </w:pPr>
  </w:style>
  <w:style w:type="paragraph" w:styleId="BodyText">
    <w:name w:val="Body Text"/>
    <w:basedOn w:val="Normal"/>
    <w:rsid w:val="00DC3D69"/>
    <w:pPr>
      <w:jc w:val="both"/>
    </w:pPr>
    <w:rPr>
      <w:sz w:val="24"/>
    </w:rPr>
  </w:style>
  <w:style w:type="paragraph" w:styleId="BodyTextIndent">
    <w:name w:val="Body Text Indent"/>
    <w:basedOn w:val="Normal"/>
    <w:rsid w:val="00DC3D69"/>
    <w:pPr>
      <w:ind w:left="720"/>
    </w:pPr>
  </w:style>
  <w:style w:type="character" w:styleId="Hyperlink">
    <w:name w:val="Hyperlink"/>
    <w:basedOn w:val="DefaultParagraphFont"/>
    <w:rsid w:val="00DC3D69"/>
    <w:rPr>
      <w:color w:val="0000FF"/>
      <w:u w:val="single"/>
    </w:rPr>
  </w:style>
  <w:style w:type="character" w:styleId="FollowedHyperlink">
    <w:name w:val="FollowedHyperlink"/>
    <w:basedOn w:val="DefaultParagraphFont"/>
    <w:rsid w:val="00DC3D69"/>
    <w:rPr>
      <w:color w:val="800080"/>
      <w:u w:val="single"/>
    </w:rPr>
  </w:style>
  <w:style w:type="paragraph" w:styleId="NormalWeb">
    <w:name w:val="Normal (Web)"/>
    <w:basedOn w:val="Normal"/>
    <w:rsid w:val="00DC3D69"/>
    <w:pPr>
      <w:spacing w:before="100" w:beforeAutospacing="1" w:after="100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BalloonText">
    <w:name w:val="Balloon Text"/>
    <w:basedOn w:val="Normal"/>
    <w:semiHidden/>
    <w:rsid w:val="00DC3D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24519"/>
    <w:pPr>
      <w:tabs>
        <w:tab w:val="center" w:pos="4680"/>
        <w:tab w:val="right" w:pos="9360"/>
      </w:tabs>
    </w:pPr>
  </w:style>
  <w:style w:type="paragraph" w:styleId="DocumentMap">
    <w:name w:val="Document Map"/>
    <w:basedOn w:val="Normal"/>
    <w:semiHidden/>
    <w:rsid w:val="00DC3D69"/>
    <w:pPr>
      <w:shd w:val="clear" w:color="auto" w:fill="000080"/>
    </w:pPr>
    <w:rPr>
      <w:rFonts w:ascii="Tahoma" w:hAnsi="Tahoma" w:cs="Tahoma"/>
    </w:rPr>
  </w:style>
  <w:style w:type="character" w:styleId="HeaderChar" w:customStyle="1">
    <w:name w:val="Header Char"/>
    <w:basedOn w:val="DefaultParagraphFont"/>
    <w:link w:val="Header"/>
    <w:uiPriority w:val="99"/>
    <w:rsid w:val="00024519"/>
  </w:style>
  <w:style w:type="paragraph" w:styleId="Footer">
    <w:name w:val="footer"/>
    <w:basedOn w:val="Normal"/>
    <w:link w:val="FooterChar"/>
    <w:rsid w:val="0002451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024519"/>
  </w:style>
  <w:style w:type="table" w:styleId="TableGrid">
    <w:name w:val="Table Grid"/>
    <w:basedOn w:val="TableNormal"/>
    <w:rsid w:val="008D4AB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Classic2">
    <w:name w:val="Table Classic 2"/>
    <w:basedOn w:val="TableNormal"/>
    <w:rsid w:val="008D4ABE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rsid w:val="008D4ABE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4256E8"/>
    <w:rPr>
      <w:b/>
      <w:bCs/>
      <w:i w:val="0"/>
      <w:iCs w:val="0"/>
    </w:rPr>
  </w:style>
  <w:style w:type="paragraph" w:styleId="ListParagraph">
    <w:name w:val="List Paragraph"/>
    <w:basedOn w:val="Normal"/>
    <w:uiPriority w:val="99"/>
    <w:qFormat/>
    <w:rsid w:val="003821A5"/>
    <w:pPr>
      <w:widowControl w:val="0"/>
      <w:adjustRightInd w:val="0"/>
      <w:spacing w:line="360" w:lineRule="atLeast"/>
      <w:ind w:left="720"/>
      <w:contextualSpacing/>
      <w:jc w:val="both"/>
      <w:textAlignment w:val="baseline"/>
    </w:pPr>
    <w:rPr>
      <w:sz w:val="22"/>
    </w:rPr>
  </w:style>
  <w:style w:type="paragraph" w:styleId="Cog-body" w:customStyle="1">
    <w:name w:val="Cog-body"/>
    <w:aliases w:val="cb,Cog-boby,Cog-boby + Line spacing:  single"/>
    <w:basedOn w:val="Normal"/>
    <w:rsid w:val="00182DB7"/>
    <w:pPr>
      <w:keepNext/>
      <w:spacing w:before="60" w:after="60" w:line="260" w:lineRule="atLeast"/>
      <w:ind w:left="720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2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RESUM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4DB6C3483F247814C1F4C4F61A14A" ma:contentTypeVersion="11" ma:contentTypeDescription="Create a new document." ma:contentTypeScope="" ma:versionID="41a06646b91a96153658b3fc6bc18ab3">
  <xsd:schema xmlns:xsd="http://www.w3.org/2001/XMLSchema" xmlns:xs="http://www.w3.org/2001/XMLSchema" xmlns:p="http://schemas.microsoft.com/office/2006/metadata/properties" xmlns:ns2="047018d7-ba14-485c-929d-b8c9a73f7a53" xmlns:ns3="f02e9270-b1d8-4c57-92f3-b01f968b0f52" targetNamespace="http://schemas.microsoft.com/office/2006/metadata/properties" ma:root="true" ma:fieldsID="7d3da83d1ab6e99d2474d6c6c3343296" ns2:_="" ns3:_="">
    <xsd:import namespace="047018d7-ba14-485c-929d-b8c9a73f7a53"/>
    <xsd:import namespace="f02e9270-b1d8-4c57-92f3-b01f968b0f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018d7-ba14-485c-929d-b8c9a73f7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e9270-b1d8-4c57-92f3-b01f968b0f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9FB180-9D5A-4239-BF90-93F181B3AB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44409E-A397-458B-8A5E-7A059790093B}"/>
</file>

<file path=customXml/itemProps3.xml><?xml version="1.0" encoding="utf-8"?>
<ds:datastoreItem xmlns:ds="http://schemas.openxmlformats.org/officeDocument/2006/customXml" ds:itemID="{D8DC13A5-9C04-438A-96E4-C06601378FA0}"/>
</file>

<file path=customXml/itemProps4.xml><?xml version="1.0" encoding="utf-8"?>
<ds:datastoreItem xmlns:ds="http://schemas.openxmlformats.org/officeDocument/2006/customXml" ds:itemID="{54B48FD2-2253-4DC3-8264-D748B8974B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RESUME1</ap:Template>
  <ap:Application>Microsoft Office Word</ap:Application>
  <ap:DocSecurity>0</ap:DocSecurity>
  <ap:ScaleCrop>false</ap:ScaleCrop>
  <ap:Company>Mindlance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 CHAND</dc:title>
  <dc:creator>ctsuser</dc:creator>
  <cp:lastModifiedBy>Thilagavathy U</cp:lastModifiedBy>
  <cp:revision>85</cp:revision>
  <cp:lastPrinted>2008-01-17T12:33:00Z</cp:lastPrinted>
  <dcterms:created xsi:type="dcterms:W3CDTF">2016-12-14T10:06:00Z</dcterms:created>
  <dcterms:modified xsi:type="dcterms:W3CDTF">2017-05-09T05:32:34Z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0x010100C034DB6C3483F247814C1F4C4F61A14A</vt:lpwstr>
  </property>
  <property fmtid="{D5CDD505-2E9C-101B-9397-08002B2CF9AE}" pid="3" name="Order">
    <vt:r8>131</vt:r8>
  </property>
</Properties>
</file>